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F151B0" w14:textId="7B212C57" w:rsidR="00BC1D68" w:rsidRDefault="00BC1D68">
      <w:r w:rsidRPr="00A07096">
        <w:rPr>
          <w:rFonts w:ascii="Arial" w:hAnsi="Arial" w:cs="Arial"/>
          <w:noProof/>
          <w:color w:val="000000" w:themeColor="text1"/>
          <w:sz w:val="32"/>
          <w:lang w:eastAsia="hu-HU"/>
        </w:rPr>
        <w:drawing>
          <wp:inline distT="0" distB="0" distL="0" distR="0" wp14:anchorId="42AEF446" wp14:editId="4CDE0635">
            <wp:extent cx="5558118" cy="1447800"/>
            <wp:effectExtent l="0" t="0" r="0" b="0"/>
            <wp:docPr id="10" name="Kép 8" descr="A képen szöveg látható&#10;&#10;Automatikusan generált leírás">
              <a:extLst xmlns:a="http://schemas.openxmlformats.org/drawingml/2006/main">
                <a:ext uri="{FF2B5EF4-FFF2-40B4-BE49-F238E27FC236}">
                  <a16:creationId xmlns:a16="http://schemas.microsoft.com/office/drawing/2014/main" id="{9331959A-F1EB-BC93-3835-A4E4276260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8" descr="A képen szöveg látható&#10;&#10;Automatikusan generált leírás">
                      <a:extLst>
                        <a:ext uri="{FF2B5EF4-FFF2-40B4-BE49-F238E27FC236}">
                          <a16:creationId xmlns:a16="http://schemas.microsoft.com/office/drawing/2014/main" id="{9331959A-F1EB-BC93-3835-A4E4276260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8" t="34316" r="14946" b="34440"/>
                    <a:stretch/>
                  </pic:blipFill>
                  <pic:spPr>
                    <a:xfrm>
                      <a:off x="0" y="0"/>
                      <a:ext cx="5569971" cy="145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CB86" w14:textId="77777777" w:rsidR="00BC1D68" w:rsidRDefault="00BC1D68"/>
    <w:p w14:paraId="4938E186" w14:textId="77777777" w:rsidR="00BC1D68" w:rsidRDefault="00BC1D68"/>
    <w:p w14:paraId="34A3D9D1" w14:textId="77777777" w:rsidR="00BC1D68" w:rsidRDefault="00BC1D68"/>
    <w:p w14:paraId="39AC054F" w14:textId="77777777" w:rsidR="00BC1D68" w:rsidRDefault="00BC1D68"/>
    <w:p w14:paraId="1FC0DF65" w14:textId="606228B8" w:rsidR="00BC1D68" w:rsidRPr="00D346A0" w:rsidRDefault="00EA6CDE" w:rsidP="00BC1D68">
      <w:pPr>
        <w:jc w:val="center"/>
        <w:rPr>
          <w:sz w:val="72"/>
          <w:szCs w:val="72"/>
        </w:rPr>
      </w:pPr>
      <w:r>
        <w:rPr>
          <w:sz w:val="72"/>
          <w:szCs w:val="72"/>
        </w:rPr>
        <w:t>Java alkalmazások</w:t>
      </w:r>
    </w:p>
    <w:p w14:paraId="4D46D9FA" w14:textId="322535D8" w:rsidR="00BC1D68" w:rsidRDefault="00BC1D68">
      <w:pPr>
        <w:rPr>
          <w:sz w:val="72"/>
          <w:szCs w:val="72"/>
        </w:rPr>
      </w:pPr>
    </w:p>
    <w:p w14:paraId="588F7A21" w14:textId="7A9305AA" w:rsidR="00BC1D68" w:rsidRDefault="00EA6CDE" w:rsidP="00BC1D68">
      <w:pPr>
        <w:jc w:val="center"/>
        <w:rPr>
          <w:sz w:val="56"/>
          <w:szCs w:val="56"/>
        </w:rPr>
      </w:pPr>
      <w:r>
        <w:rPr>
          <w:sz w:val="56"/>
          <w:szCs w:val="56"/>
        </w:rPr>
        <w:t>Előadás – Beadandó feladat</w:t>
      </w:r>
    </w:p>
    <w:p w14:paraId="3D14EF0A" w14:textId="0F46C043" w:rsidR="00BC1D68" w:rsidRDefault="00BC1D68">
      <w:pPr>
        <w:rPr>
          <w:sz w:val="40"/>
          <w:szCs w:val="40"/>
        </w:rPr>
      </w:pPr>
    </w:p>
    <w:p w14:paraId="284A7580" w14:textId="77777777" w:rsidR="00BC1D68" w:rsidRDefault="00BC1D68">
      <w:pPr>
        <w:rPr>
          <w:sz w:val="40"/>
          <w:szCs w:val="40"/>
        </w:rPr>
      </w:pPr>
    </w:p>
    <w:p w14:paraId="4B59D089" w14:textId="0CA136E0" w:rsidR="00BC1D68" w:rsidRDefault="00EA6CDE" w:rsidP="00BC1D68">
      <w:pPr>
        <w:jc w:val="center"/>
        <w:rPr>
          <w:sz w:val="40"/>
          <w:szCs w:val="40"/>
        </w:rPr>
      </w:pPr>
      <w:r>
        <w:rPr>
          <w:sz w:val="40"/>
          <w:szCs w:val="40"/>
        </w:rPr>
        <w:t>Petrik Tibor</w:t>
      </w:r>
    </w:p>
    <w:p w14:paraId="597CF5FA" w14:textId="235F65F0" w:rsidR="00BC1D68" w:rsidRPr="00BC1D68" w:rsidRDefault="00EA6CDE" w:rsidP="00BC1D68">
      <w:pPr>
        <w:jc w:val="center"/>
        <w:rPr>
          <w:sz w:val="32"/>
          <w:szCs w:val="32"/>
        </w:rPr>
      </w:pPr>
      <w:r>
        <w:rPr>
          <w:sz w:val="32"/>
          <w:szCs w:val="32"/>
        </w:rPr>
        <w:t>GDAZA8</w:t>
      </w:r>
    </w:p>
    <w:p w14:paraId="45BA494A" w14:textId="169A6B03" w:rsidR="00BC1D68" w:rsidRDefault="00BC1D68">
      <w:pPr>
        <w:rPr>
          <w:sz w:val="40"/>
          <w:szCs w:val="40"/>
        </w:rPr>
      </w:pPr>
    </w:p>
    <w:p w14:paraId="4F044338" w14:textId="71938C0A" w:rsidR="00BC1D68" w:rsidRDefault="00BC1D68">
      <w:pPr>
        <w:rPr>
          <w:sz w:val="40"/>
          <w:szCs w:val="40"/>
        </w:rPr>
      </w:pPr>
    </w:p>
    <w:p w14:paraId="44704D86" w14:textId="66E24187" w:rsidR="00BC1D68" w:rsidRDefault="00BC1D68">
      <w:pPr>
        <w:rPr>
          <w:sz w:val="40"/>
          <w:szCs w:val="40"/>
        </w:rPr>
      </w:pPr>
    </w:p>
    <w:p w14:paraId="10F8C84A" w14:textId="3328761B" w:rsidR="00BC1D68" w:rsidRDefault="00BC1D68">
      <w:pPr>
        <w:rPr>
          <w:sz w:val="40"/>
          <w:szCs w:val="40"/>
        </w:rPr>
      </w:pPr>
    </w:p>
    <w:p w14:paraId="3247BEA1" w14:textId="0568F1A5" w:rsidR="00BC1D68" w:rsidRDefault="00BC1D68">
      <w:pPr>
        <w:rPr>
          <w:sz w:val="40"/>
          <w:szCs w:val="40"/>
        </w:rPr>
      </w:pPr>
    </w:p>
    <w:p w14:paraId="260B018A" w14:textId="508AAF54" w:rsidR="00BC1D68" w:rsidRDefault="00BC1D68">
      <w:pPr>
        <w:rPr>
          <w:sz w:val="40"/>
          <w:szCs w:val="40"/>
        </w:rPr>
      </w:pPr>
    </w:p>
    <w:p w14:paraId="737516D5" w14:textId="6DF9EA1A" w:rsidR="00032C0B" w:rsidRDefault="00032C0B">
      <w:pPr>
        <w:rPr>
          <w:sz w:val="40"/>
          <w:szCs w:val="40"/>
        </w:rPr>
      </w:pPr>
    </w:p>
    <w:p w14:paraId="2796EA0C" w14:textId="639D98E9" w:rsidR="00032C0B" w:rsidRDefault="00032C0B">
      <w:pPr>
        <w:rPr>
          <w:sz w:val="40"/>
          <w:szCs w:val="40"/>
        </w:rPr>
      </w:pPr>
    </w:p>
    <w:p w14:paraId="30001895" w14:textId="0EBBE23A" w:rsidR="00032C0B" w:rsidRDefault="00032C0B">
      <w:pPr>
        <w:rPr>
          <w:sz w:val="40"/>
          <w:szCs w:val="40"/>
        </w:rPr>
      </w:pPr>
    </w:p>
    <w:p w14:paraId="58E2733B" w14:textId="77777777" w:rsidR="00032C0B" w:rsidRDefault="00032C0B">
      <w:pPr>
        <w:rPr>
          <w:sz w:val="40"/>
          <w:szCs w:val="40"/>
        </w:rPr>
      </w:pPr>
    </w:p>
    <w:p w14:paraId="38C1B302" w14:textId="0E049EE0" w:rsidR="00BC1D68" w:rsidRPr="00032C0B" w:rsidRDefault="00BC1D68" w:rsidP="00BC1D68">
      <w:pPr>
        <w:jc w:val="center"/>
        <w:rPr>
          <w:sz w:val="32"/>
          <w:szCs w:val="32"/>
        </w:rPr>
      </w:pPr>
      <w:r w:rsidRPr="00032C0B">
        <w:rPr>
          <w:sz w:val="32"/>
          <w:szCs w:val="32"/>
        </w:rPr>
        <w:t>202</w:t>
      </w:r>
      <w:r w:rsidR="00621F4B">
        <w:rPr>
          <w:sz w:val="32"/>
          <w:szCs w:val="32"/>
        </w:rPr>
        <w:t>5</w:t>
      </w:r>
    </w:p>
    <w:p w14:paraId="484BD79C" w14:textId="4FA1E7A4" w:rsidR="00BC1D68" w:rsidRPr="00BC1D68" w:rsidRDefault="00BC1D68">
      <w:r>
        <w:br w:type="page"/>
      </w:r>
    </w:p>
    <w:p w14:paraId="4F3533F9" w14:textId="58B16808" w:rsidR="000B54A5" w:rsidRPr="000B54A5" w:rsidRDefault="00402F50" w:rsidP="00680CD7">
      <w:pPr>
        <w:pStyle w:val="szdcmsortartalomjegyzk"/>
      </w:pPr>
      <w:r>
        <w:lastRenderedPageBreak/>
        <w:t>Tartalomjegyzék</w:t>
      </w:r>
    </w:p>
    <w:p w14:paraId="21EE9941" w14:textId="582F6B56" w:rsidR="00357772" w:rsidRDefault="00AD77F8">
      <w:pPr>
        <w:pStyle w:val="TJ1"/>
        <w:tabs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r>
        <w:fldChar w:fldCharType="begin"/>
      </w:r>
      <w:r w:rsidR="00D26B5E">
        <w:instrText xml:space="preserve"> TOC \h \z \t "szd_címsor1;1;szd_címsor_számozatlan;1;szd_címsor2;2;szd_címsor3;3" </w:instrText>
      </w:r>
      <w:r>
        <w:fldChar w:fldCharType="separate"/>
      </w:r>
      <w:hyperlink w:anchor="_Toc214660318" w:history="1">
        <w:r w:rsidR="00357772" w:rsidRPr="001F0F91">
          <w:rPr>
            <w:rStyle w:val="Hiperhivatkozs"/>
            <w:noProof/>
          </w:rPr>
          <w:t>Bevezetés</w:t>
        </w:r>
        <w:r w:rsidR="00357772">
          <w:rPr>
            <w:noProof/>
            <w:webHidden/>
          </w:rPr>
          <w:tab/>
        </w:r>
        <w:r w:rsidR="00357772">
          <w:rPr>
            <w:noProof/>
            <w:webHidden/>
          </w:rPr>
          <w:fldChar w:fldCharType="begin"/>
        </w:r>
        <w:r w:rsidR="00357772">
          <w:rPr>
            <w:noProof/>
            <w:webHidden/>
          </w:rPr>
          <w:instrText xml:space="preserve"> PAGEREF _Toc214660318 \h </w:instrText>
        </w:r>
        <w:r w:rsidR="00357772">
          <w:rPr>
            <w:noProof/>
            <w:webHidden/>
          </w:rPr>
        </w:r>
        <w:r w:rsidR="00357772">
          <w:rPr>
            <w:noProof/>
            <w:webHidden/>
          </w:rPr>
          <w:fldChar w:fldCharType="separate"/>
        </w:r>
        <w:r w:rsidR="00357772">
          <w:rPr>
            <w:noProof/>
            <w:webHidden/>
          </w:rPr>
          <w:t>7</w:t>
        </w:r>
        <w:r w:rsidR="00357772">
          <w:rPr>
            <w:noProof/>
            <w:webHidden/>
          </w:rPr>
          <w:fldChar w:fldCharType="end"/>
        </w:r>
      </w:hyperlink>
    </w:p>
    <w:p w14:paraId="597A0E7B" w14:textId="51F0FDFC" w:rsidR="00357772" w:rsidRDefault="00357772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anchor="_Toc214660319" w:history="1">
        <w:r w:rsidRPr="001F0F91">
          <w:rPr>
            <w:rStyle w:val="Hiperhivatkozs"/>
            <w:noProof/>
          </w:rPr>
          <w:t>1.</w:t>
        </w:r>
        <w:r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hu-HU"/>
          </w:rPr>
          <w:tab/>
        </w:r>
        <w:r w:rsidRPr="001F0F91">
          <w:rPr>
            <w:rStyle w:val="Hiperhivatkozs"/>
            <w:noProof/>
          </w:rPr>
          <w:t>Felhasználói felület és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_Toc214660319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8A638B" w14:textId="2EA4AEE4" w:rsidR="00357772" w:rsidRDefault="00357772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anchor="_Toc214660320" w:history="1">
        <w:r w:rsidRPr="001F0F91">
          <w:rPr>
            <w:rStyle w:val="Hiperhivatkozs"/>
            <w:noProof/>
          </w:rPr>
          <w:t>2.</w:t>
        </w:r>
        <w:r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hu-HU"/>
          </w:rPr>
          <w:tab/>
        </w:r>
        <w:r w:rsidRPr="001F0F91">
          <w:rPr>
            <w:rStyle w:val="Hiperhivatkozs"/>
            <w:noProof/>
          </w:rPr>
          <w:t>MNB SOAP Kliens megvalósítása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_Toc214660320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19A3AF" w14:textId="779A4616" w:rsidR="00357772" w:rsidRDefault="00357772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anchor="_Toc214660321" w:history="1">
        <w:r w:rsidRPr="001F0F91">
          <w:rPr>
            <w:rStyle w:val="Hiperhivatkozs"/>
            <w:noProof/>
          </w:rPr>
          <w:t>2.1.</w:t>
        </w:r>
        <w:r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Pr="001F0F91">
          <w:rPr>
            <w:rStyle w:val="Hiperhivatkozs"/>
            <w:noProof/>
          </w:rPr>
          <w:t>Megvalósítás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_Toc214660321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A968C2" w14:textId="7CD18E92" w:rsidR="00357772" w:rsidRDefault="00357772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anchor="_Toc214660322" w:history="1">
        <w:r w:rsidRPr="001F0F91">
          <w:rPr>
            <w:rStyle w:val="Hiperhivatkozs"/>
            <w:noProof/>
          </w:rPr>
          <w:t>2.2.</w:t>
        </w:r>
        <w:r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Pr="001F0F91">
          <w:rPr>
            <w:rStyle w:val="Hiperhivatkozs"/>
            <w:noProof/>
          </w:rPr>
          <w:t>Adatfeldolgozás és megjelenítés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_Toc214660322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24C1CE" w14:textId="28BCB5BF" w:rsidR="00357772" w:rsidRDefault="00357772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anchor="_Toc214660323" w:history="1">
        <w:r w:rsidRPr="001F0F91">
          <w:rPr>
            <w:rStyle w:val="Hiperhivatkozs"/>
            <w:noProof/>
          </w:rPr>
          <w:t>3.</w:t>
        </w:r>
        <w:r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hu-HU"/>
          </w:rPr>
          <w:tab/>
        </w:r>
        <w:r w:rsidRPr="001F0F91">
          <w:rPr>
            <w:rStyle w:val="Hiperhivatkozs"/>
            <w:noProof/>
          </w:rPr>
          <w:t>Forex kliens (OANDA) megvalósítása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_Toc214660323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2BC1E4" w14:textId="326D5EB1" w:rsidR="00357772" w:rsidRDefault="00357772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anchor="_Toc214660324" w:history="1">
        <w:r w:rsidRPr="001F0F91">
          <w:rPr>
            <w:rStyle w:val="Hiperhivatkozs"/>
            <w:noProof/>
          </w:rPr>
          <w:t>3.1.</w:t>
        </w:r>
        <w:r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Pr="001F0F91">
          <w:rPr>
            <w:rStyle w:val="Hiperhivatkozs"/>
            <w:noProof/>
          </w:rPr>
          <w:t>Technikai háttér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_Toc214660324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BA41A9" w14:textId="76BAB64C" w:rsidR="00357772" w:rsidRDefault="00357772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anchor="_Toc214660325" w:history="1">
        <w:r w:rsidRPr="001F0F91">
          <w:rPr>
            <w:rStyle w:val="Hiperhivatkozs"/>
            <w:noProof/>
          </w:rPr>
          <w:t>3.2.</w:t>
        </w:r>
        <w:r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Pr="001F0F91">
          <w:rPr>
            <w:rStyle w:val="Hiperhivatkozs"/>
            <w:noProof/>
          </w:rPr>
          <w:t>Számlainformációk és Árfolyamok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_Toc214660325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75D7B8" w14:textId="49F84F99" w:rsidR="00357772" w:rsidRDefault="00357772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anchor="_Toc214660326" w:history="1">
        <w:r w:rsidRPr="001F0F91">
          <w:rPr>
            <w:rStyle w:val="Hiperhivatkozs"/>
            <w:noProof/>
          </w:rPr>
          <w:t>3.3.</w:t>
        </w:r>
        <w:r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Pr="001F0F91">
          <w:rPr>
            <w:rStyle w:val="Hiperhivatkozs"/>
            <w:noProof/>
          </w:rPr>
          <w:t>Pozíció nyitása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_Toc214660326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E19A31" w14:textId="49082F81" w:rsidR="00357772" w:rsidRDefault="00357772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anchor="_Toc214660327" w:history="1">
        <w:r w:rsidRPr="001F0F91">
          <w:rPr>
            <w:rStyle w:val="Hiperhivatkozs"/>
            <w:noProof/>
          </w:rPr>
          <w:t>4.</w:t>
        </w:r>
        <w:r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hu-HU"/>
          </w:rPr>
          <w:tab/>
        </w:r>
        <w:r w:rsidRPr="001F0F91">
          <w:rPr>
            <w:rStyle w:val="Hiperhivatkozs"/>
            <w:noProof/>
          </w:rPr>
          <w:t>Futtatás és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_Toc214660327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E5164D" w14:textId="5B2ACBD6" w:rsidR="00357772" w:rsidRDefault="00357772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anchor="_Toc214660328" w:history="1">
        <w:r w:rsidRPr="001F0F91">
          <w:rPr>
            <w:rStyle w:val="Hiperhivatkozs"/>
            <w:noProof/>
          </w:rPr>
          <w:t>5.</w:t>
        </w:r>
        <w:r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hu-HU"/>
          </w:rPr>
          <w:tab/>
        </w:r>
        <w:r w:rsidRPr="001F0F91">
          <w:rPr>
            <w:rStyle w:val="Hiperhivatkozs"/>
            <w:noProof/>
          </w:rPr>
          <w:t>Technikai adatok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_Toc214660328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957345" w14:textId="5D5B7562" w:rsidR="00357772" w:rsidRDefault="00357772">
      <w:pPr>
        <w:pStyle w:val="TJ1"/>
        <w:tabs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anchor="_Toc214660329" w:history="1">
        <w:r w:rsidRPr="001F0F91">
          <w:rPr>
            <w:rStyle w:val="Hiperhivatkozs"/>
            <w:noProof/>
          </w:rPr>
          <w:t>Összefoglalás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_Toc214660329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74EB46" w14:textId="769DE1DC" w:rsidR="00402F50" w:rsidRDefault="00AD77F8">
      <w:r>
        <w:fldChar w:fldCharType="end"/>
      </w:r>
    </w:p>
    <w:p w14:paraId="526B1F5E" w14:textId="77777777" w:rsidR="00402F50" w:rsidRDefault="00402F50"/>
    <w:p w14:paraId="729F2DD1" w14:textId="77777777" w:rsidR="002D35FE" w:rsidRDefault="002D35FE">
      <w:r>
        <w:br w:type="page"/>
      </w:r>
    </w:p>
    <w:p w14:paraId="5FAD8E81" w14:textId="77777777" w:rsidR="002D35FE" w:rsidRDefault="002D35FE" w:rsidP="002D35FE">
      <w:pPr>
        <w:pStyle w:val="szdcmsorszmozatlan"/>
      </w:pPr>
      <w:bookmarkStart w:id="0" w:name="_Toc214660318"/>
      <w:r>
        <w:lastRenderedPageBreak/>
        <w:t>Bevezetés</w:t>
      </w:r>
      <w:bookmarkEnd w:id="0"/>
    </w:p>
    <w:p w14:paraId="5F3636DE" w14:textId="77777777" w:rsidR="00EA6CDE" w:rsidRDefault="00EA6CDE" w:rsidP="00EA6CDE">
      <w:pPr>
        <w:pStyle w:val="szdszveg"/>
      </w:pPr>
      <w:r>
        <w:t>A féléves beadandó feladat keretében egy szerver oldali webalkalmazást készítettem Java nyelven, a Spring Boot keretrendszer használatával. A projekt célja egy olyan pénzügyi információs rendszer létrehozása volt, amely képes hivatalos árfolyamokat lekérdezni a Magyar Nemzeti Banktól (SOAP protokollon keresztül), valamint valós idejű devizakereskedést szimulálni egy nemzetközi bróker (OANDA) API-jának segítségével.</w:t>
      </w:r>
    </w:p>
    <w:p w14:paraId="3DE3DD4E" w14:textId="77777777" w:rsidR="00EA6CDE" w:rsidRDefault="00EA6CDE" w:rsidP="00EA6CDE">
      <w:pPr>
        <w:pStyle w:val="szdszveg"/>
      </w:pPr>
    </w:p>
    <w:p w14:paraId="2879BBDC" w14:textId="69ADE06F" w:rsidR="00EA6CDE" w:rsidRDefault="00EA6CDE" w:rsidP="00EA6CDE">
      <w:pPr>
        <w:pStyle w:val="szdszveg"/>
      </w:pPr>
      <w:r>
        <w:t>A fejlesztéshez a Java 21-es verziót és a Maven build rendszert használtam. A felhasználói felület kialakításához a Thymeleaf sablonkezelőt és a HTML5/CSS3 technológiákat alkalmaztam.</w:t>
      </w:r>
    </w:p>
    <w:p w14:paraId="40E45951" w14:textId="30F18728" w:rsidR="00EA6CDE" w:rsidRPr="002D35FE" w:rsidRDefault="00EA6CDE" w:rsidP="00EA6CDE">
      <w:pPr>
        <w:pStyle w:val="szdszveg"/>
        <w:jc w:val="center"/>
      </w:pPr>
      <w:r w:rsidRPr="00EA6CDE">
        <w:drawing>
          <wp:inline distT="0" distB="0" distL="0" distR="0" wp14:anchorId="3CDACCD1" wp14:editId="5C5CA946">
            <wp:extent cx="2423351" cy="6133726"/>
            <wp:effectExtent l="0" t="0" r="0" b="63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5064" cy="613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29E8" w14:textId="28F08314" w:rsidR="00FE1039" w:rsidRDefault="00EA6CDE" w:rsidP="009B4476">
      <w:pPr>
        <w:pStyle w:val="szdcmsor1"/>
      </w:pPr>
      <w:bookmarkStart w:id="1" w:name="_Toc214660319"/>
      <w:r>
        <w:lastRenderedPageBreak/>
        <w:t>Felhasználói felület és design</w:t>
      </w:r>
      <w:bookmarkEnd w:id="1"/>
    </w:p>
    <w:p w14:paraId="6E01D92F" w14:textId="77777777" w:rsidR="00EA6CDE" w:rsidRDefault="00EA6CDE" w:rsidP="00EA6CDE">
      <w:pPr>
        <w:pStyle w:val="szdszveg"/>
      </w:pPr>
      <w:r>
        <w:t>A feladat kiírásának megfelelően egy reszponzív, modern megjelenésű sablont kerestem. Választásom a HTML5 UP "Solid State" nevű ingyenes sablonjára esett.</w:t>
      </w:r>
    </w:p>
    <w:p w14:paraId="57F5D137" w14:textId="77777777" w:rsidR="00EA6CDE" w:rsidRDefault="00EA6CDE" w:rsidP="00EA6CDE">
      <w:pPr>
        <w:pStyle w:val="szdszveg"/>
      </w:pPr>
    </w:p>
    <w:p w14:paraId="0C680F9D" w14:textId="2357DF18" w:rsidR="00EA6CDE" w:rsidRDefault="00EA6CDE" w:rsidP="00EA6CDE">
      <w:pPr>
        <w:pStyle w:val="szdszveg"/>
      </w:pPr>
      <w:r>
        <w:t>Megvalósítás: A letöltött sablon fájljait integráltam a Spring</w:t>
      </w:r>
      <w:r w:rsidR="00357772">
        <w:t xml:space="preserve"> Boot projekt mappaszerkezetébe.</w:t>
      </w:r>
    </w:p>
    <w:p w14:paraId="0F2BAB57" w14:textId="77777777" w:rsidR="00EA6CDE" w:rsidRDefault="00EA6CDE" w:rsidP="00EA6CDE">
      <w:pPr>
        <w:pStyle w:val="szdszveg"/>
      </w:pPr>
    </w:p>
    <w:p w14:paraId="1958F004" w14:textId="34F14364" w:rsidR="00EA6CDE" w:rsidRDefault="00EA6CDE" w:rsidP="00EA6CDE">
      <w:pPr>
        <w:pStyle w:val="szdszveg"/>
      </w:pPr>
      <w:r>
        <w:t>A stíluslapokat (CSS), szkripteket (JS) és képeket a src/main/resources/static/assets mappába helyeztem.</w:t>
      </w:r>
    </w:p>
    <w:p w14:paraId="26B32C92" w14:textId="77777777" w:rsidR="00357772" w:rsidRDefault="00357772" w:rsidP="00EA6CDE">
      <w:pPr>
        <w:pStyle w:val="szdszveg"/>
      </w:pPr>
    </w:p>
    <w:p w14:paraId="03FC80E7" w14:textId="47BE428A" w:rsidR="00EA6CDE" w:rsidRDefault="00EA6CDE" w:rsidP="00357772">
      <w:pPr>
        <w:pStyle w:val="szdszveg"/>
        <w:jc w:val="center"/>
      </w:pPr>
    </w:p>
    <w:p w14:paraId="5B87FE10" w14:textId="77777777" w:rsidR="00357772" w:rsidRDefault="00357772" w:rsidP="00357772">
      <w:pPr>
        <w:pStyle w:val="szdszveg"/>
        <w:jc w:val="center"/>
      </w:pPr>
    </w:p>
    <w:p w14:paraId="08E9E148" w14:textId="3CCF8D56" w:rsidR="00EA6CDE" w:rsidRDefault="00EA6CDE" w:rsidP="00EA6CDE">
      <w:pPr>
        <w:pStyle w:val="szdszveg"/>
      </w:pPr>
      <w:r>
        <w:t>A HTML fájlokat a src/main/resources/templates mappába másoltam és átalakítottam őket Thymeleaf sablonokká.</w:t>
      </w:r>
    </w:p>
    <w:p w14:paraId="016DF350" w14:textId="77777777" w:rsidR="00357772" w:rsidRDefault="00357772" w:rsidP="00EA6CDE">
      <w:pPr>
        <w:pStyle w:val="szdszveg"/>
      </w:pPr>
    </w:p>
    <w:p w14:paraId="0F7445F3" w14:textId="4D7CFEFC" w:rsidR="00EA6CDE" w:rsidRDefault="00357772" w:rsidP="00357772">
      <w:pPr>
        <w:pStyle w:val="szdszveg"/>
        <w:jc w:val="center"/>
      </w:pPr>
      <w:r>
        <w:rPr>
          <w:noProof/>
          <w:lang w:eastAsia="hu-HU"/>
        </w:rPr>
        <w:drawing>
          <wp:inline distT="0" distB="0" distL="0" distR="0" wp14:anchorId="6676D071" wp14:editId="6FFB81E5">
            <wp:extent cx="3775329" cy="2968388"/>
            <wp:effectExtent l="0" t="0" r="0" b="381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035" cy="298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F42B" w14:textId="77AA5BDD" w:rsidR="00357772" w:rsidRDefault="00357772" w:rsidP="00357772">
      <w:pPr>
        <w:pStyle w:val="szdszveg"/>
        <w:jc w:val="center"/>
      </w:pPr>
    </w:p>
    <w:p w14:paraId="5D933727" w14:textId="75ABBC17" w:rsidR="00357772" w:rsidRDefault="00357772">
      <w:r>
        <w:br w:type="page"/>
      </w:r>
    </w:p>
    <w:p w14:paraId="143B447F" w14:textId="62388890" w:rsidR="00EA6CDE" w:rsidRDefault="00EA6CDE" w:rsidP="00EA6CDE">
      <w:pPr>
        <w:pStyle w:val="szdszveg"/>
      </w:pPr>
      <w:r>
        <w:lastRenderedPageBreak/>
        <w:t>Főoldal (index.html) kódrészlet: A menürendszert úgy alakítottam át, hogy a Java Controller által kezelt végpontokra mutasson:</w:t>
      </w:r>
    </w:p>
    <w:p w14:paraId="2DDBED88" w14:textId="3BB1ABF0" w:rsidR="00EA6CDE" w:rsidRDefault="00EA6CDE" w:rsidP="00EA6CDE">
      <w:pPr>
        <w:pStyle w:val="szdszveg"/>
      </w:pPr>
    </w:p>
    <w:p w14:paraId="43C948BE" w14:textId="088FAC17" w:rsidR="00EA6CDE" w:rsidRDefault="00357772" w:rsidP="00357772">
      <w:pPr>
        <w:pStyle w:val="szdszveg"/>
        <w:ind w:hanging="142"/>
        <w:jc w:val="center"/>
      </w:pPr>
      <w:r>
        <w:rPr>
          <w:noProof/>
          <w:lang w:eastAsia="hu-HU"/>
        </w:rPr>
        <w:drawing>
          <wp:inline distT="0" distB="0" distL="0" distR="0" wp14:anchorId="0AC9A13C" wp14:editId="5B04C7FB">
            <wp:extent cx="6105137" cy="2872597"/>
            <wp:effectExtent l="0" t="0" r="0" b="444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0114" cy="288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DA6F" w14:textId="364CF6DF" w:rsidR="00C15EB7" w:rsidRPr="00017A9B" w:rsidRDefault="00EA6CDE" w:rsidP="00C15EB7">
      <w:pPr>
        <w:pStyle w:val="szdcmsor1"/>
      </w:pPr>
      <w:bookmarkStart w:id="2" w:name="_Toc214660320"/>
      <w:r>
        <w:lastRenderedPageBreak/>
        <w:t>MNB SOAP Kliens megvalósítása</w:t>
      </w:r>
      <w:bookmarkEnd w:id="2"/>
    </w:p>
    <w:p w14:paraId="34ABA699" w14:textId="5D64B0F8" w:rsidR="00C15EB7" w:rsidRPr="00017A9B" w:rsidRDefault="000E4E94" w:rsidP="00C15EB7">
      <w:pPr>
        <w:pStyle w:val="szdcmsor2"/>
      </w:pPr>
      <w:bookmarkStart w:id="3" w:name="_Toc214660321"/>
      <w:r>
        <w:t>Megvalósítás</w:t>
      </w:r>
      <w:bookmarkEnd w:id="3"/>
    </w:p>
    <w:p w14:paraId="2EC42BC8" w14:textId="77777777" w:rsidR="00EA6CDE" w:rsidRDefault="00EA6CDE" w:rsidP="00EA6CDE">
      <w:pPr>
        <w:pStyle w:val="szdszveg"/>
      </w:pPr>
      <w:r>
        <w:t>A feladat egyik fő része az MNB hivatalos árfolyamainak lekérdezése volt SOAP webszolgáltatáson keresztül.</w:t>
      </w:r>
    </w:p>
    <w:p w14:paraId="36D06F40" w14:textId="77777777" w:rsidR="00EA6CDE" w:rsidRDefault="00EA6CDE" w:rsidP="00EA6CDE">
      <w:pPr>
        <w:pStyle w:val="szdszveg"/>
      </w:pPr>
    </w:p>
    <w:p w14:paraId="7982F9CE" w14:textId="7E47EDFD" w:rsidR="00EA6CDE" w:rsidRDefault="00EA6CDE" w:rsidP="00EA6CDE">
      <w:pPr>
        <w:pStyle w:val="szdszveg"/>
      </w:pPr>
      <w:r>
        <w:t>Technikai háttér: A kommunikációhoz a jaxws-maven-plugin-t használtam a pom.xml-ben. Ez a plugin a fordítási időben automatikusan legenerálta a szükséges Java osztályokat az MNB WSDL leírása alapján (</w:t>
      </w:r>
      <w:hyperlink r:id="rId15" w:history="1">
        <w:r w:rsidRPr="00CF43C4">
          <w:rPr>
            <w:rStyle w:val="Hiperhivatkozs"/>
          </w:rPr>
          <w:t>http://www.mnb.hu/arfolyamok.asmx?wsdl</w:t>
        </w:r>
      </w:hyperlink>
      <w:r>
        <w:t>).</w:t>
      </w:r>
    </w:p>
    <w:p w14:paraId="22602F19" w14:textId="77777777" w:rsidR="00EA6CDE" w:rsidRDefault="00EA6CDE" w:rsidP="00C15EB7">
      <w:pPr>
        <w:pStyle w:val="szdszveg"/>
      </w:pPr>
    </w:p>
    <w:p w14:paraId="40B8DAE8" w14:textId="6BAEA4E1" w:rsidR="00EA6CDE" w:rsidRDefault="00357772" w:rsidP="00357772">
      <w:pPr>
        <w:pStyle w:val="szdszveg"/>
        <w:ind w:left="-142" w:firstLine="0"/>
      </w:pPr>
      <w:r>
        <w:rPr>
          <w:noProof/>
          <w:lang w:eastAsia="hu-HU"/>
        </w:rPr>
        <w:drawing>
          <wp:inline distT="0" distB="0" distL="0" distR="0" wp14:anchorId="25F84EB7" wp14:editId="27DB93D5">
            <wp:extent cx="5889503" cy="4551528"/>
            <wp:effectExtent l="0" t="0" r="0" b="190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9610" cy="455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7C90" w14:textId="2C316F1C" w:rsidR="00EA6CDE" w:rsidRDefault="00EA6CDE" w:rsidP="00EA6CDE">
      <w:pPr>
        <w:pStyle w:val="szdszveg"/>
      </w:pPr>
    </w:p>
    <w:p w14:paraId="7F805D95" w14:textId="77777777" w:rsidR="00EA6CDE" w:rsidRDefault="00EA6CDE" w:rsidP="00EA6CDE">
      <w:pPr>
        <w:pStyle w:val="szdszveg"/>
      </w:pPr>
    </w:p>
    <w:p w14:paraId="605B6CB7" w14:textId="27DD0881" w:rsidR="00C15EB7" w:rsidRPr="00017A9B" w:rsidRDefault="000E4E94" w:rsidP="005B52A1">
      <w:pPr>
        <w:pStyle w:val="szdcmsor2"/>
      </w:pPr>
      <w:bookmarkStart w:id="4" w:name="_Toc214660322"/>
      <w:r>
        <w:t>Adatfeldolgozás és megjelenítés</w:t>
      </w:r>
      <w:bookmarkEnd w:id="4"/>
    </w:p>
    <w:p w14:paraId="5AAAA374" w14:textId="77777777" w:rsidR="000E4E94" w:rsidRDefault="000E4E94" w:rsidP="000E4E94">
      <w:pPr>
        <w:pStyle w:val="szdfelsorolsbet"/>
        <w:ind w:left="1004"/>
        <w:jc w:val="both"/>
      </w:pPr>
      <w:r>
        <w:t xml:space="preserve">A SoapController osztályban hívtam meg a generált szolgáltatást. Mivel az MNB XML formátumban adja vissza az adatokat, ezeket a Java beépített </w:t>
      </w:r>
      <w:r>
        <w:lastRenderedPageBreak/>
        <w:t>DocumentBuilder osztályával dolgoztam fel (parse-oltam), hogy kinyerjem a dátumokat és az értékeket.</w:t>
      </w:r>
    </w:p>
    <w:p w14:paraId="5F4D864F" w14:textId="77777777" w:rsidR="000E4E94" w:rsidRDefault="000E4E94" w:rsidP="000E4E94">
      <w:pPr>
        <w:pStyle w:val="szdfelsorolsbet"/>
        <w:ind w:left="1004"/>
        <w:jc w:val="both"/>
      </w:pPr>
    </w:p>
    <w:p w14:paraId="62035928" w14:textId="3FB02A3B" w:rsidR="000E4E94" w:rsidRDefault="000E4E94" w:rsidP="000E4E94">
      <w:pPr>
        <w:pStyle w:val="szdfelsorolsbet"/>
        <w:ind w:left="1004"/>
        <w:jc w:val="both"/>
      </w:pPr>
      <w:r>
        <w:t>A grafikonos megjelenítéshez a kliens oldalon a Chart.js könyvtárat használtam, amelynek a Controller adja át az adatokat.</w:t>
      </w:r>
    </w:p>
    <w:p w14:paraId="6450E0FD" w14:textId="77777777" w:rsidR="001C6646" w:rsidRDefault="001C6646" w:rsidP="000E4E94">
      <w:pPr>
        <w:pStyle w:val="szdfelsorolsbet"/>
        <w:ind w:left="1004"/>
        <w:jc w:val="both"/>
      </w:pPr>
    </w:p>
    <w:p w14:paraId="178BFD3D" w14:textId="64413E02" w:rsidR="000E4E94" w:rsidRDefault="000E4E94" w:rsidP="000E4E94">
      <w:pPr>
        <w:pStyle w:val="szdfelsorolsbet"/>
        <w:jc w:val="center"/>
      </w:pPr>
      <w:r>
        <w:rPr>
          <w:noProof/>
          <w:lang w:eastAsia="hu-HU"/>
        </w:rPr>
        <w:drawing>
          <wp:inline distT="0" distB="0" distL="0" distR="0" wp14:anchorId="734DDA92" wp14:editId="4A77B670">
            <wp:extent cx="5579110" cy="1492885"/>
            <wp:effectExtent l="0" t="0" r="254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CAFD" w14:textId="77777777" w:rsidR="001C6646" w:rsidRDefault="001C6646" w:rsidP="000E4E94">
      <w:pPr>
        <w:pStyle w:val="szdfelsorolsbet"/>
        <w:jc w:val="center"/>
      </w:pPr>
    </w:p>
    <w:p w14:paraId="62E35CFB" w14:textId="2643CFAB" w:rsidR="000E4E94" w:rsidRDefault="000E4E94" w:rsidP="000E4E94">
      <w:pPr>
        <w:pStyle w:val="szdfelsorolsbet"/>
        <w:jc w:val="center"/>
      </w:pPr>
      <w:r w:rsidRPr="000E4E94">
        <w:drawing>
          <wp:inline distT="0" distB="0" distL="0" distR="0" wp14:anchorId="12829B35" wp14:editId="5E3FD218">
            <wp:extent cx="5465928" cy="5440421"/>
            <wp:effectExtent l="0" t="0" r="1905" b="825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04" cy="544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F74E" w14:textId="77EE6C27" w:rsidR="000E4E94" w:rsidRDefault="000E4E94" w:rsidP="000E4E94">
      <w:pPr>
        <w:pStyle w:val="szdcmsor1"/>
      </w:pPr>
      <w:bookmarkStart w:id="5" w:name="_Toc214660323"/>
      <w:r>
        <w:lastRenderedPageBreak/>
        <w:t>Forex kliens (OANDA) megvalósítása</w:t>
      </w:r>
      <w:bookmarkEnd w:id="5"/>
    </w:p>
    <w:p w14:paraId="10B8132D" w14:textId="363B80F0" w:rsidR="000E4E94" w:rsidRDefault="000E4E94" w:rsidP="000E4E94">
      <w:pPr>
        <w:pStyle w:val="szdfelsorolsbet"/>
        <w:ind w:left="1004"/>
        <w:jc w:val="both"/>
      </w:pPr>
      <w:r w:rsidRPr="000E4E94">
        <w:t>A devizakereskedés</w:t>
      </w:r>
      <w:bookmarkStart w:id="6" w:name="_GoBack"/>
      <w:bookmarkEnd w:id="6"/>
      <w:r w:rsidRPr="000E4E94">
        <w:t>i funkciókat az OANDA bróker API-jának segítségével valósítottam meg.</w:t>
      </w:r>
    </w:p>
    <w:p w14:paraId="4B7437E7" w14:textId="14DA8BF6" w:rsidR="000E4E94" w:rsidRDefault="000E4E94" w:rsidP="000E4E94">
      <w:pPr>
        <w:pStyle w:val="szdfelsorolsbet"/>
        <w:ind w:left="1004"/>
        <w:jc w:val="both"/>
      </w:pPr>
    </w:p>
    <w:p w14:paraId="1B4CDD66" w14:textId="272B6F2B" w:rsidR="000E4E94" w:rsidRDefault="006E37D9" w:rsidP="000E4E94">
      <w:pPr>
        <w:pStyle w:val="szdcmsor2"/>
      </w:pPr>
      <w:bookmarkStart w:id="7" w:name="_Toc214660324"/>
      <w:r>
        <w:t>Technikai háttér</w:t>
      </w:r>
      <w:bookmarkEnd w:id="7"/>
    </w:p>
    <w:p w14:paraId="66696F03" w14:textId="4A683883" w:rsidR="000E4E94" w:rsidRDefault="000E4E94" w:rsidP="000E4E94">
      <w:pPr>
        <w:pStyle w:val="szdfelsorolsbet"/>
        <w:ind w:left="1004"/>
        <w:jc w:val="both"/>
      </w:pPr>
      <w:r>
        <w:t>A projekthez hozzáadtam a v20-java könyvtárat, amely leegyszerűsíti a kommunikációt az OANDA szervereivel. A hitelesítéshez szükséges adatokat (Token, Account ID) egy külön Config osztályban tároltam.</w:t>
      </w:r>
    </w:p>
    <w:p w14:paraId="75D4B0A3" w14:textId="77777777" w:rsidR="000E4E94" w:rsidRDefault="000E4E94" w:rsidP="000E4E94">
      <w:pPr>
        <w:pStyle w:val="szdfelsorolsbet"/>
        <w:ind w:left="1004"/>
        <w:jc w:val="both"/>
      </w:pPr>
    </w:p>
    <w:p w14:paraId="2E2A21F6" w14:textId="0853BEDD" w:rsidR="006E37D9" w:rsidRDefault="000E4E94" w:rsidP="006E37D9">
      <w:pPr>
        <w:pStyle w:val="szdcmsor2"/>
      </w:pPr>
      <w:bookmarkStart w:id="8" w:name="_Toc214660325"/>
      <w:r>
        <w:t>Számlainform</w:t>
      </w:r>
      <w:r w:rsidR="006E37D9">
        <w:t>ációk és Árfolyamok</w:t>
      </w:r>
      <w:bookmarkEnd w:id="8"/>
    </w:p>
    <w:p w14:paraId="7B89424A" w14:textId="28ADC9F9" w:rsidR="000E4E94" w:rsidRDefault="000E4E94" w:rsidP="000E4E94">
      <w:pPr>
        <w:pStyle w:val="szdfelsorolsbet"/>
        <w:ind w:left="1004"/>
        <w:jc w:val="both"/>
      </w:pPr>
      <w:r>
        <w:t>A ForexController osztály végzi a kommunikációt. A számlaadatok lekéréséhez a ctx.account.summary() metódust, az árakhoz pedig a PricingGetRequest osztályt használtam.</w:t>
      </w:r>
    </w:p>
    <w:p w14:paraId="5BC1126F" w14:textId="77777777" w:rsidR="000E4E94" w:rsidRDefault="000E4E94" w:rsidP="000E4E94">
      <w:pPr>
        <w:pStyle w:val="szdfelsorolsbet"/>
        <w:ind w:left="1004"/>
        <w:jc w:val="both"/>
      </w:pPr>
    </w:p>
    <w:p w14:paraId="0C5640ED" w14:textId="77777777" w:rsidR="006E37D9" w:rsidRDefault="006E37D9" w:rsidP="006E37D9">
      <w:pPr>
        <w:pStyle w:val="szdcmsor2"/>
      </w:pPr>
      <w:bookmarkStart w:id="9" w:name="_Toc214660326"/>
      <w:r>
        <w:t>Pozíció nyitása</w:t>
      </w:r>
      <w:bookmarkEnd w:id="9"/>
    </w:p>
    <w:p w14:paraId="1F382A85" w14:textId="6F38EDCD" w:rsidR="000E4E94" w:rsidRDefault="000E4E94" w:rsidP="000E4E94">
      <w:pPr>
        <w:pStyle w:val="szdfelsorolsbet"/>
        <w:ind w:left="1004"/>
        <w:jc w:val="both"/>
      </w:pPr>
      <w:r>
        <w:t>A pozíciók nyitása piaci áras megbízással (Market Order) történik. A felhasználó kiválasztja a devizapárt és a mennyiséget, a program pedig elküldi a kérést.</w:t>
      </w:r>
    </w:p>
    <w:p w14:paraId="7607B49A" w14:textId="49173DCA" w:rsidR="006E37D9" w:rsidRDefault="006E37D9" w:rsidP="000E4E94">
      <w:pPr>
        <w:pStyle w:val="szdfelsorolsbet"/>
        <w:ind w:left="1004"/>
        <w:jc w:val="both"/>
      </w:pPr>
    </w:p>
    <w:p w14:paraId="1BAA3C76" w14:textId="4ECE410D" w:rsidR="006E37D9" w:rsidRDefault="006E37D9" w:rsidP="006E37D9">
      <w:pPr>
        <w:pStyle w:val="szdfelsorolsbet"/>
        <w:jc w:val="center"/>
      </w:pPr>
      <w:r w:rsidRPr="006E37D9">
        <w:drawing>
          <wp:inline distT="0" distB="0" distL="0" distR="0" wp14:anchorId="506D01E1" wp14:editId="4659572F">
            <wp:extent cx="5016500" cy="3393817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0985" cy="33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7660" w14:textId="1342912A" w:rsidR="006E37D9" w:rsidRDefault="006E37D9" w:rsidP="006E37D9">
      <w:pPr>
        <w:pStyle w:val="szdcmsor1"/>
      </w:pPr>
      <w:bookmarkStart w:id="10" w:name="_Toc214660327"/>
      <w:r>
        <w:lastRenderedPageBreak/>
        <w:t>Futtatás és környezet</w:t>
      </w:r>
      <w:bookmarkEnd w:id="10"/>
    </w:p>
    <w:p w14:paraId="7BC7A6B6" w14:textId="105CE695" w:rsidR="006E37D9" w:rsidRDefault="006E37D9" w:rsidP="006E37D9">
      <w:pPr>
        <w:pStyle w:val="szdfelsorolsbet"/>
        <w:jc w:val="center"/>
      </w:pPr>
      <w:r w:rsidRPr="006E37D9">
        <w:t>A fejlesztés során felmerült, hogy a 8080-as port foglalt volt, ezért a szerver portját átállítottam 8081-re az application.properties fájlban:</w:t>
      </w:r>
    </w:p>
    <w:p w14:paraId="5706A57D" w14:textId="00C31BFC" w:rsidR="006E37D9" w:rsidRDefault="006E37D9" w:rsidP="006E37D9">
      <w:pPr>
        <w:pStyle w:val="szdfelsorolsbet"/>
        <w:jc w:val="center"/>
      </w:pPr>
    </w:p>
    <w:p w14:paraId="58154486" w14:textId="29FBE048" w:rsidR="006E37D9" w:rsidRDefault="006E37D9" w:rsidP="006E37D9">
      <w:pPr>
        <w:pStyle w:val="szdfelsorolsbet"/>
        <w:jc w:val="center"/>
      </w:pPr>
      <w:r>
        <w:rPr>
          <w:noProof/>
          <w:lang w:eastAsia="hu-HU"/>
        </w:rPr>
        <w:drawing>
          <wp:inline distT="0" distB="0" distL="0" distR="0" wp14:anchorId="3ED7EF51" wp14:editId="7D04C300">
            <wp:extent cx="3762375" cy="1114425"/>
            <wp:effectExtent l="0" t="0" r="9525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066F" w14:textId="16283140" w:rsidR="006E37D9" w:rsidRDefault="006E37D9" w:rsidP="006E37D9">
      <w:pPr>
        <w:pStyle w:val="szdfelsorolsbet"/>
        <w:jc w:val="center"/>
      </w:pPr>
    </w:p>
    <w:p w14:paraId="1EF615A1" w14:textId="2AC04793" w:rsidR="006E37D9" w:rsidRDefault="006E37D9" w:rsidP="006E37D9">
      <w:pPr>
        <w:pStyle w:val="szdfelsorolsbet"/>
        <w:jc w:val="center"/>
      </w:pPr>
      <w:r w:rsidRPr="006E37D9">
        <w:t xml:space="preserve">A projektből futtatható </w:t>
      </w:r>
      <w:r w:rsidRPr="006E37D9">
        <w:rPr>
          <w:b/>
        </w:rPr>
        <w:t>JAR fájl készült</w:t>
      </w:r>
      <w:r w:rsidRPr="006E37D9">
        <w:t xml:space="preserve"> (beadando.jar) a Maven package parancsával.</w:t>
      </w:r>
    </w:p>
    <w:p w14:paraId="2D868940" w14:textId="73AE3AF9" w:rsidR="006E37D9" w:rsidRDefault="006E37D9" w:rsidP="006E37D9">
      <w:pPr>
        <w:pStyle w:val="szdfelsorolsbet"/>
        <w:jc w:val="center"/>
      </w:pPr>
    </w:p>
    <w:p w14:paraId="416943B7" w14:textId="6BA0204D" w:rsidR="006E37D9" w:rsidRDefault="006E37D9" w:rsidP="006E37D9">
      <w:pPr>
        <w:pStyle w:val="szdcmsor1"/>
      </w:pPr>
      <w:bookmarkStart w:id="11" w:name="_Toc214660328"/>
      <w:r>
        <w:lastRenderedPageBreak/>
        <w:t>Technikai adatok</w:t>
      </w:r>
      <w:bookmarkEnd w:id="11"/>
    </w:p>
    <w:p w14:paraId="05D3FF5B" w14:textId="5B342AAF" w:rsidR="006E37D9" w:rsidRPr="006E37D9" w:rsidRDefault="006E37D9" w:rsidP="006E37D9">
      <w:pPr>
        <w:pStyle w:val="szdfelsorolsbet"/>
        <w:jc w:val="center"/>
        <w:rPr>
          <w:b/>
        </w:rPr>
      </w:pPr>
      <w:r w:rsidRPr="006E37D9">
        <w:rPr>
          <w:b/>
        </w:rPr>
        <w:t>GitHub Repos</w:t>
      </w:r>
      <w:r>
        <w:rPr>
          <w:b/>
        </w:rPr>
        <w:t>itory</w:t>
      </w:r>
    </w:p>
    <w:p w14:paraId="68ADE3B6" w14:textId="509B6F5C" w:rsidR="006E37D9" w:rsidRDefault="006E37D9" w:rsidP="006E37D9">
      <w:pPr>
        <w:pStyle w:val="szdfelsorolsbet"/>
        <w:jc w:val="center"/>
      </w:pPr>
      <w:hyperlink r:id="rId21" w:history="1">
        <w:r w:rsidRPr="00CF43C4">
          <w:rPr>
            <w:rStyle w:val="Hiperhivatkozs"/>
          </w:rPr>
          <w:t>https://github.com/PetrikTibi/JAVA-alkalmazasok-EA-PT</w:t>
        </w:r>
      </w:hyperlink>
    </w:p>
    <w:p w14:paraId="1C4712CB" w14:textId="77777777" w:rsidR="006E37D9" w:rsidRDefault="006E37D9" w:rsidP="006E37D9">
      <w:pPr>
        <w:pStyle w:val="szdfelsorolsbet"/>
        <w:jc w:val="center"/>
      </w:pPr>
    </w:p>
    <w:p w14:paraId="345DAC3E" w14:textId="4A37C52E" w:rsidR="006E37D9" w:rsidRPr="006E37D9" w:rsidRDefault="006E37D9" w:rsidP="006E37D9">
      <w:pPr>
        <w:pStyle w:val="szdfelsorolsbet"/>
        <w:jc w:val="center"/>
        <w:rPr>
          <w:b/>
        </w:rPr>
      </w:pPr>
      <w:r w:rsidRPr="006E37D9">
        <w:rPr>
          <w:b/>
        </w:rPr>
        <w:t>OANDA</w:t>
      </w:r>
      <w:r w:rsidR="00357772">
        <w:rPr>
          <w:b/>
        </w:rPr>
        <w:t xml:space="preserve"> Belépési a</w:t>
      </w:r>
      <w:r>
        <w:rPr>
          <w:b/>
        </w:rPr>
        <w:t>datok</w:t>
      </w:r>
    </w:p>
    <w:p w14:paraId="344D8EA3" w14:textId="77777777" w:rsidR="00357772" w:rsidRDefault="00357772" w:rsidP="00357772">
      <w:pPr>
        <w:pStyle w:val="szdfelsorolsbet"/>
        <w:jc w:val="center"/>
      </w:pPr>
      <w:r>
        <w:t>nagyjozsef19560115@gmail.com</w:t>
      </w:r>
    </w:p>
    <w:p w14:paraId="5AF378AD" w14:textId="7ABEE7DE" w:rsidR="00357772" w:rsidRPr="00357772" w:rsidRDefault="00357772" w:rsidP="00357772">
      <w:pPr>
        <w:pStyle w:val="szdfelsorolsbet"/>
        <w:jc w:val="center"/>
        <w:rPr>
          <w:i/>
        </w:rPr>
      </w:pPr>
      <w:r w:rsidRPr="00357772">
        <w:rPr>
          <w:i/>
        </w:rPr>
        <w:t>JavaBeadandoPetrik2025!</w:t>
      </w:r>
    </w:p>
    <w:p w14:paraId="08D23819" w14:textId="77777777" w:rsidR="00357772" w:rsidRDefault="00357772" w:rsidP="00357772">
      <w:pPr>
        <w:pStyle w:val="szdfelsorolsbet"/>
        <w:jc w:val="center"/>
      </w:pPr>
    </w:p>
    <w:p w14:paraId="55F476B9" w14:textId="26ECF5B0" w:rsidR="006E37D9" w:rsidRPr="00357772" w:rsidRDefault="00357772" w:rsidP="006E37D9">
      <w:pPr>
        <w:pStyle w:val="szdfelsorolsbet"/>
        <w:jc w:val="center"/>
        <w:rPr>
          <w:b/>
        </w:rPr>
      </w:pPr>
      <w:r w:rsidRPr="00357772">
        <w:rPr>
          <w:b/>
        </w:rPr>
        <w:t>Account ID:</w:t>
      </w:r>
    </w:p>
    <w:p w14:paraId="6B9A3036" w14:textId="67602FE2" w:rsidR="00357772" w:rsidRDefault="00357772" w:rsidP="006E37D9">
      <w:pPr>
        <w:pStyle w:val="szdfelsorolsbet"/>
        <w:jc w:val="center"/>
      </w:pPr>
      <w:r w:rsidRPr="00357772">
        <w:t>101-004-37682731-001</w:t>
      </w:r>
    </w:p>
    <w:p w14:paraId="1E7B73D2" w14:textId="77777777" w:rsidR="006E37D9" w:rsidRDefault="006E37D9" w:rsidP="006E37D9">
      <w:pPr>
        <w:pStyle w:val="szdfelsorolsbet"/>
        <w:jc w:val="center"/>
      </w:pPr>
    </w:p>
    <w:p w14:paraId="2FB1C12E" w14:textId="13A0962B" w:rsidR="006E37D9" w:rsidRPr="00357772" w:rsidRDefault="006E37D9" w:rsidP="006E37D9">
      <w:pPr>
        <w:pStyle w:val="szdfelsorolsbet"/>
        <w:jc w:val="center"/>
        <w:rPr>
          <w:b/>
        </w:rPr>
      </w:pPr>
      <w:r w:rsidRPr="00357772">
        <w:rPr>
          <w:b/>
        </w:rPr>
        <w:t>API Token:</w:t>
      </w:r>
    </w:p>
    <w:p w14:paraId="12ADA5F2" w14:textId="0A509C9C" w:rsidR="00357772" w:rsidRDefault="00357772" w:rsidP="006E37D9">
      <w:pPr>
        <w:pStyle w:val="szdfelsorolsbet"/>
        <w:jc w:val="center"/>
      </w:pPr>
      <w:r w:rsidRPr="00357772">
        <w:t>0bb22bce1a232d53b941570b2e5b57f0-2284b70ad2c10cdb3a8dd45774f1878c</w:t>
      </w:r>
    </w:p>
    <w:p w14:paraId="79042321" w14:textId="600B81FE" w:rsidR="006E37D9" w:rsidRDefault="006E37D9" w:rsidP="006E37D9">
      <w:pPr>
        <w:pStyle w:val="szdfelsorolsbet"/>
      </w:pPr>
    </w:p>
    <w:p w14:paraId="317AE18B" w14:textId="77777777" w:rsidR="00270C02" w:rsidRDefault="00270C02" w:rsidP="00270C02">
      <w:pPr>
        <w:pStyle w:val="szdcmsorszmozatlan"/>
      </w:pPr>
      <w:bookmarkStart w:id="12" w:name="_Toc214660329"/>
      <w:r>
        <w:lastRenderedPageBreak/>
        <w:t>Összefoglalás</w:t>
      </w:r>
      <w:bookmarkEnd w:id="12"/>
    </w:p>
    <w:p w14:paraId="522B71C7" w14:textId="77777777" w:rsidR="00270C02" w:rsidRDefault="00270C02" w:rsidP="00270C02">
      <w:pPr>
        <w:pStyle w:val="szdszakirodalom"/>
        <w:numPr>
          <w:ilvl w:val="0"/>
          <w:numId w:val="0"/>
        </w:numPr>
        <w:ind w:left="720" w:hanging="360"/>
      </w:pPr>
    </w:p>
    <w:p w14:paraId="67B8C8CA" w14:textId="43167CBC" w:rsidR="00270C02" w:rsidRDefault="00270C02" w:rsidP="00270C02"/>
    <w:sectPr w:rsidR="00270C02" w:rsidSect="00F91F91">
      <w:footerReference w:type="default" r:id="rId22"/>
      <w:footerReference w:type="first" r:id="rId23"/>
      <w:pgSz w:w="11906" w:h="16838" w:code="9"/>
      <w:pgMar w:top="1418" w:right="1418" w:bottom="1418" w:left="1418" w:header="709" w:footer="709" w:gutter="284"/>
      <w:pgNumType w:start="5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84096B" w16cex:dateUtc="2025-09-12T05:45:00Z"/>
  <w16cex:commentExtensible w16cex:durableId="7C38340E" w16cex:dateUtc="2025-09-12T06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3B21CC" w16cid:durableId="3A84096B"/>
  <w16cid:commentId w16cid:paraId="71A206BD" w16cid:durableId="7C38340E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E4D460" w14:textId="77777777" w:rsidR="00AC3754" w:rsidRDefault="00AC3754" w:rsidP="00402F50">
      <w:r>
        <w:separator/>
      </w:r>
    </w:p>
  </w:endnote>
  <w:endnote w:type="continuationSeparator" w:id="0">
    <w:p w14:paraId="66FD9D60" w14:textId="77777777" w:rsidR="00AC3754" w:rsidRDefault="00AC3754" w:rsidP="0040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7F5CE7" w14:textId="7F17E3FB" w:rsidR="00543EE0" w:rsidRDefault="00543EE0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  <w:r>
      <w:tab/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1C6646">
      <w:rPr>
        <w:noProof/>
      </w:rPr>
      <w:t>15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F79B69" w14:textId="77777777" w:rsidR="00543EE0" w:rsidRDefault="00543EE0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5AAB3A" w14:textId="77777777" w:rsidR="00AC3754" w:rsidRDefault="00AC3754" w:rsidP="00402F50">
      <w:r>
        <w:separator/>
      </w:r>
    </w:p>
  </w:footnote>
  <w:footnote w:type="continuationSeparator" w:id="0">
    <w:p w14:paraId="1BA8CD67" w14:textId="77777777" w:rsidR="00AC3754" w:rsidRDefault="00AC3754" w:rsidP="0040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C59D2"/>
    <w:multiLevelType w:val="hybridMultilevel"/>
    <w:tmpl w:val="2138A412"/>
    <w:lvl w:ilvl="0" w:tplc="6B7258C2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F2104"/>
    <w:multiLevelType w:val="hybridMultilevel"/>
    <w:tmpl w:val="89CCB9EA"/>
    <w:lvl w:ilvl="0" w:tplc="0FC6A4D0">
      <w:start w:val="1"/>
      <w:numFmt w:val="decimal"/>
      <w:pStyle w:val="szdfelsorolsszm"/>
      <w:lvlText w:val="%1."/>
      <w:lvlJc w:val="left"/>
      <w:pPr>
        <w:ind w:left="1364" w:hanging="360"/>
      </w:pPr>
    </w:lvl>
    <w:lvl w:ilvl="1" w:tplc="040E0019" w:tentative="1">
      <w:start w:val="1"/>
      <w:numFmt w:val="lowerLetter"/>
      <w:lvlText w:val="%2."/>
      <w:lvlJc w:val="left"/>
      <w:pPr>
        <w:ind w:left="2084" w:hanging="360"/>
      </w:pPr>
    </w:lvl>
    <w:lvl w:ilvl="2" w:tplc="040E001B" w:tentative="1">
      <w:start w:val="1"/>
      <w:numFmt w:val="lowerRoman"/>
      <w:lvlText w:val="%3."/>
      <w:lvlJc w:val="right"/>
      <w:pPr>
        <w:ind w:left="2804" w:hanging="180"/>
      </w:pPr>
    </w:lvl>
    <w:lvl w:ilvl="3" w:tplc="040E000F" w:tentative="1">
      <w:start w:val="1"/>
      <w:numFmt w:val="decimal"/>
      <w:lvlText w:val="%4."/>
      <w:lvlJc w:val="left"/>
      <w:pPr>
        <w:ind w:left="3524" w:hanging="360"/>
      </w:pPr>
    </w:lvl>
    <w:lvl w:ilvl="4" w:tplc="040E0019" w:tentative="1">
      <w:start w:val="1"/>
      <w:numFmt w:val="lowerLetter"/>
      <w:lvlText w:val="%5."/>
      <w:lvlJc w:val="left"/>
      <w:pPr>
        <w:ind w:left="4244" w:hanging="360"/>
      </w:pPr>
    </w:lvl>
    <w:lvl w:ilvl="5" w:tplc="040E001B" w:tentative="1">
      <w:start w:val="1"/>
      <w:numFmt w:val="lowerRoman"/>
      <w:lvlText w:val="%6."/>
      <w:lvlJc w:val="right"/>
      <w:pPr>
        <w:ind w:left="4964" w:hanging="180"/>
      </w:pPr>
    </w:lvl>
    <w:lvl w:ilvl="6" w:tplc="040E000F" w:tentative="1">
      <w:start w:val="1"/>
      <w:numFmt w:val="decimal"/>
      <w:lvlText w:val="%7."/>
      <w:lvlJc w:val="left"/>
      <w:pPr>
        <w:ind w:left="5684" w:hanging="360"/>
      </w:pPr>
    </w:lvl>
    <w:lvl w:ilvl="7" w:tplc="040E0019" w:tentative="1">
      <w:start w:val="1"/>
      <w:numFmt w:val="lowerLetter"/>
      <w:lvlText w:val="%8."/>
      <w:lvlJc w:val="left"/>
      <w:pPr>
        <w:ind w:left="6404" w:hanging="360"/>
      </w:pPr>
    </w:lvl>
    <w:lvl w:ilvl="8" w:tplc="040E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 w15:restartNumberingAfterBreak="0">
    <w:nsid w:val="15D37770"/>
    <w:multiLevelType w:val="hybridMultilevel"/>
    <w:tmpl w:val="CBB8FA5A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1D2412CF"/>
    <w:multiLevelType w:val="hybridMultilevel"/>
    <w:tmpl w:val="9AA07064"/>
    <w:lvl w:ilvl="0" w:tplc="040E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B440014"/>
    <w:multiLevelType w:val="multilevel"/>
    <w:tmpl w:val="1592DF20"/>
    <w:lvl w:ilvl="0">
      <w:start w:val="1"/>
      <w:numFmt w:val="decimal"/>
      <w:pStyle w:val="szdcmso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zdcmsor2"/>
      <w:lvlText w:val="%1.%2."/>
      <w:lvlJc w:val="left"/>
      <w:pPr>
        <w:ind w:left="5180" w:hanging="360"/>
      </w:pPr>
      <w:rPr>
        <w:rFonts w:hint="default"/>
      </w:rPr>
    </w:lvl>
    <w:lvl w:ilvl="2">
      <w:start w:val="1"/>
      <w:numFmt w:val="decimal"/>
      <w:pStyle w:val="szdcmsor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D32623D"/>
    <w:multiLevelType w:val="hybridMultilevel"/>
    <w:tmpl w:val="6AEE93C2"/>
    <w:lvl w:ilvl="0" w:tplc="040E000F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3E2B409D"/>
    <w:multiLevelType w:val="hybridMultilevel"/>
    <w:tmpl w:val="290CF806"/>
    <w:lvl w:ilvl="0" w:tplc="5FCA4964">
      <w:start w:val="2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36A43"/>
    <w:multiLevelType w:val="hybridMultilevel"/>
    <w:tmpl w:val="2424C06C"/>
    <w:lvl w:ilvl="0" w:tplc="6F5CB652">
      <w:start w:val="1"/>
      <w:numFmt w:val="bullet"/>
      <w:pStyle w:val="szdfelsorols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46E926EA"/>
    <w:multiLevelType w:val="hybridMultilevel"/>
    <w:tmpl w:val="A2482782"/>
    <w:lvl w:ilvl="0" w:tplc="35C65740">
      <w:start w:val="1"/>
      <w:numFmt w:val="decimal"/>
      <w:pStyle w:val="szdszakirodalom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737EDD"/>
    <w:multiLevelType w:val="hybridMultilevel"/>
    <w:tmpl w:val="76622AB8"/>
    <w:lvl w:ilvl="0" w:tplc="D76A798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E1AA8"/>
    <w:multiLevelType w:val="hybridMultilevel"/>
    <w:tmpl w:val="553AFEA2"/>
    <w:lvl w:ilvl="0" w:tplc="5FCA4964">
      <w:start w:val="2"/>
      <w:numFmt w:val="bullet"/>
      <w:lvlText w:val="–"/>
      <w:lvlJc w:val="left"/>
      <w:pPr>
        <w:ind w:left="1117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 w15:restartNumberingAfterBreak="0">
    <w:nsid w:val="64653D6B"/>
    <w:multiLevelType w:val="hybridMultilevel"/>
    <w:tmpl w:val="6EA2A094"/>
    <w:lvl w:ilvl="0" w:tplc="5FCA4964">
      <w:start w:val="2"/>
      <w:numFmt w:val="bullet"/>
      <w:lvlText w:val="–"/>
      <w:lvlJc w:val="left"/>
      <w:pPr>
        <w:ind w:left="111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6DC202B3"/>
    <w:multiLevelType w:val="hybridMultilevel"/>
    <w:tmpl w:val="946ECD4A"/>
    <w:lvl w:ilvl="0" w:tplc="5FCA4964">
      <w:start w:val="2"/>
      <w:numFmt w:val="bullet"/>
      <w:lvlText w:val="–"/>
      <w:lvlJc w:val="left"/>
      <w:pPr>
        <w:ind w:left="1117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6FAF6016"/>
    <w:multiLevelType w:val="hybridMultilevel"/>
    <w:tmpl w:val="9AA07064"/>
    <w:lvl w:ilvl="0" w:tplc="FFFFFFF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5"/>
  </w:num>
  <w:num w:numId="5">
    <w:abstractNumId w:val="7"/>
  </w:num>
  <w:num w:numId="6">
    <w:abstractNumId w:val="5"/>
    <w:lvlOverride w:ilvl="0">
      <w:startOverride w:val="1"/>
    </w:lvlOverride>
  </w:num>
  <w:num w:numId="7">
    <w:abstractNumId w:val="1"/>
  </w:num>
  <w:num w:numId="8">
    <w:abstractNumId w:val="1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8"/>
  </w:num>
  <w:num w:numId="14">
    <w:abstractNumId w:val="8"/>
    <w:lvlOverride w:ilvl="0">
      <w:startOverride w:val="1"/>
    </w:lvlOverride>
  </w:num>
  <w:num w:numId="15">
    <w:abstractNumId w:val="3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4"/>
  </w:num>
  <w:num w:numId="19">
    <w:abstractNumId w:val="8"/>
    <w:lvlOverride w:ilvl="0">
      <w:startOverride w:val="1"/>
    </w:lvlOverride>
  </w:num>
  <w:num w:numId="20">
    <w:abstractNumId w:val="6"/>
  </w:num>
  <w:num w:numId="21">
    <w:abstractNumId w:val="9"/>
  </w:num>
  <w:num w:numId="22">
    <w:abstractNumId w:val="13"/>
  </w:num>
  <w:num w:numId="23">
    <w:abstractNumId w:val="2"/>
  </w:num>
  <w:num w:numId="24">
    <w:abstractNumId w:val="11"/>
  </w:num>
  <w:num w:numId="25">
    <w:abstractNumId w:val="12"/>
  </w:num>
  <w:num w:numId="26">
    <w:abstractNumId w:val="10"/>
  </w:num>
  <w:num w:numId="27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ttachedTemplate r:id="rId1"/>
  <w:defaultTabStop w:val="709"/>
  <w:hyphenationZone w:val="425"/>
  <w:drawingGridHorizontalSpacing w:val="142"/>
  <w:drawingGridVerticalSpacing w:val="142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31C"/>
    <w:rsid w:val="0000146C"/>
    <w:rsid w:val="00007FBF"/>
    <w:rsid w:val="00012362"/>
    <w:rsid w:val="0001538C"/>
    <w:rsid w:val="0003142F"/>
    <w:rsid w:val="00032C0B"/>
    <w:rsid w:val="00036055"/>
    <w:rsid w:val="0004441C"/>
    <w:rsid w:val="000559BB"/>
    <w:rsid w:val="00056DF2"/>
    <w:rsid w:val="000638B8"/>
    <w:rsid w:val="000730E4"/>
    <w:rsid w:val="00083CA1"/>
    <w:rsid w:val="00086913"/>
    <w:rsid w:val="000A13A3"/>
    <w:rsid w:val="000A4E1F"/>
    <w:rsid w:val="000B54A5"/>
    <w:rsid w:val="000B59BE"/>
    <w:rsid w:val="000C7BCF"/>
    <w:rsid w:val="000E4E94"/>
    <w:rsid w:val="000E6138"/>
    <w:rsid w:val="000F2D59"/>
    <w:rsid w:val="000F5C2B"/>
    <w:rsid w:val="0010025D"/>
    <w:rsid w:val="00113495"/>
    <w:rsid w:val="00130CB1"/>
    <w:rsid w:val="00147736"/>
    <w:rsid w:val="00182EC8"/>
    <w:rsid w:val="00183177"/>
    <w:rsid w:val="001A2732"/>
    <w:rsid w:val="001C4188"/>
    <w:rsid w:val="001C6646"/>
    <w:rsid w:val="001C6720"/>
    <w:rsid w:val="001C7F5D"/>
    <w:rsid w:val="001F50A6"/>
    <w:rsid w:val="00203A33"/>
    <w:rsid w:val="0021040A"/>
    <w:rsid w:val="0021081F"/>
    <w:rsid w:val="00215E87"/>
    <w:rsid w:val="0022549B"/>
    <w:rsid w:val="00225FB8"/>
    <w:rsid w:val="00236819"/>
    <w:rsid w:val="00247AA7"/>
    <w:rsid w:val="002670F2"/>
    <w:rsid w:val="00267D3B"/>
    <w:rsid w:val="00270C02"/>
    <w:rsid w:val="002755BC"/>
    <w:rsid w:val="002916E1"/>
    <w:rsid w:val="002B2134"/>
    <w:rsid w:val="002B44CD"/>
    <w:rsid w:val="002B6727"/>
    <w:rsid w:val="002C149F"/>
    <w:rsid w:val="002D35FE"/>
    <w:rsid w:val="002E35EC"/>
    <w:rsid w:val="002E60E6"/>
    <w:rsid w:val="002E6C9B"/>
    <w:rsid w:val="002E7073"/>
    <w:rsid w:val="002E713E"/>
    <w:rsid w:val="002F4136"/>
    <w:rsid w:val="00303042"/>
    <w:rsid w:val="0030318D"/>
    <w:rsid w:val="0031358B"/>
    <w:rsid w:val="003156EC"/>
    <w:rsid w:val="00316151"/>
    <w:rsid w:val="00317CFA"/>
    <w:rsid w:val="0032423C"/>
    <w:rsid w:val="003362B0"/>
    <w:rsid w:val="00337FF8"/>
    <w:rsid w:val="00341011"/>
    <w:rsid w:val="00352069"/>
    <w:rsid w:val="00357772"/>
    <w:rsid w:val="00357D0D"/>
    <w:rsid w:val="003A243D"/>
    <w:rsid w:val="003B125B"/>
    <w:rsid w:val="003B1866"/>
    <w:rsid w:val="003C1762"/>
    <w:rsid w:val="003F0D6B"/>
    <w:rsid w:val="0040218F"/>
    <w:rsid w:val="004025C7"/>
    <w:rsid w:val="00402F50"/>
    <w:rsid w:val="00405EB7"/>
    <w:rsid w:val="0040660C"/>
    <w:rsid w:val="004116B9"/>
    <w:rsid w:val="00445A1E"/>
    <w:rsid w:val="00456768"/>
    <w:rsid w:val="00467A2A"/>
    <w:rsid w:val="00473888"/>
    <w:rsid w:val="00481C13"/>
    <w:rsid w:val="004857AD"/>
    <w:rsid w:val="00486F67"/>
    <w:rsid w:val="00490A13"/>
    <w:rsid w:val="00490FE3"/>
    <w:rsid w:val="004914CD"/>
    <w:rsid w:val="00494EA7"/>
    <w:rsid w:val="004960DD"/>
    <w:rsid w:val="004A4987"/>
    <w:rsid w:val="004C1DDA"/>
    <w:rsid w:val="004C7BE7"/>
    <w:rsid w:val="004D2451"/>
    <w:rsid w:val="004D5CBE"/>
    <w:rsid w:val="004E5FBA"/>
    <w:rsid w:val="005060DA"/>
    <w:rsid w:val="00507543"/>
    <w:rsid w:val="005148DB"/>
    <w:rsid w:val="005276F1"/>
    <w:rsid w:val="00533EAC"/>
    <w:rsid w:val="00534E32"/>
    <w:rsid w:val="00537E8D"/>
    <w:rsid w:val="00543EE0"/>
    <w:rsid w:val="00556B13"/>
    <w:rsid w:val="005841D2"/>
    <w:rsid w:val="00597E28"/>
    <w:rsid w:val="005A54AB"/>
    <w:rsid w:val="005A604D"/>
    <w:rsid w:val="005B3F48"/>
    <w:rsid w:val="005B52A1"/>
    <w:rsid w:val="005B7192"/>
    <w:rsid w:val="005C2E49"/>
    <w:rsid w:val="005D5CEE"/>
    <w:rsid w:val="005D62D9"/>
    <w:rsid w:val="005D7A77"/>
    <w:rsid w:val="00621F4B"/>
    <w:rsid w:val="0063280A"/>
    <w:rsid w:val="00636829"/>
    <w:rsid w:val="006401F4"/>
    <w:rsid w:val="00651449"/>
    <w:rsid w:val="00656800"/>
    <w:rsid w:val="00680CD7"/>
    <w:rsid w:val="00681B86"/>
    <w:rsid w:val="006825D3"/>
    <w:rsid w:val="00693FD2"/>
    <w:rsid w:val="00697A9B"/>
    <w:rsid w:val="006A08A4"/>
    <w:rsid w:val="006A4F4E"/>
    <w:rsid w:val="006B287E"/>
    <w:rsid w:val="006B52C9"/>
    <w:rsid w:val="006D0D37"/>
    <w:rsid w:val="006D163B"/>
    <w:rsid w:val="006E37D9"/>
    <w:rsid w:val="006F230B"/>
    <w:rsid w:val="00725778"/>
    <w:rsid w:val="00732998"/>
    <w:rsid w:val="00735FA8"/>
    <w:rsid w:val="0074412F"/>
    <w:rsid w:val="00746E47"/>
    <w:rsid w:val="007546B9"/>
    <w:rsid w:val="00757BC5"/>
    <w:rsid w:val="0076589A"/>
    <w:rsid w:val="00776B71"/>
    <w:rsid w:val="00790526"/>
    <w:rsid w:val="007B09F2"/>
    <w:rsid w:val="007B0D5F"/>
    <w:rsid w:val="007B5735"/>
    <w:rsid w:val="007E0D89"/>
    <w:rsid w:val="007E4513"/>
    <w:rsid w:val="007E7D34"/>
    <w:rsid w:val="007F6FC1"/>
    <w:rsid w:val="0082063C"/>
    <w:rsid w:val="00824167"/>
    <w:rsid w:val="00826A39"/>
    <w:rsid w:val="00842494"/>
    <w:rsid w:val="00845126"/>
    <w:rsid w:val="008616F8"/>
    <w:rsid w:val="008626B6"/>
    <w:rsid w:val="00884243"/>
    <w:rsid w:val="008A6C96"/>
    <w:rsid w:val="008B1AB2"/>
    <w:rsid w:val="008B6694"/>
    <w:rsid w:val="008C3D48"/>
    <w:rsid w:val="008E2628"/>
    <w:rsid w:val="008F3970"/>
    <w:rsid w:val="008F473A"/>
    <w:rsid w:val="009206D6"/>
    <w:rsid w:val="00926629"/>
    <w:rsid w:val="009361C4"/>
    <w:rsid w:val="009361C5"/>
    <w:rsid w:val="0094077D"/>
    <w:rsid w:val="0094150E"/>
    <w:rsid w:val="00950F31"/>
    <w:rsid w:val="00954972"/>
    <w:rsid w:val="00954F25"/>
    <w:rsid w:val="0096139E"/>
    <w:rsid w:val="0096602B"/>
    <w:rsid w:val="00973BA9"/>
    <w:rsid w:val="009A06D8"/>
    <w:rsid w:val="009A1C4B"/>
    <w:rsid w:val="009B4476"/>
    <w:rsid w:val="009B5D79"/>
    <w:rsid w:val="009C7262"/>
    <w:rsid w:val="009D5E8B"/>
    <w:rsid w:val="009F5597"/>
    <w:rsid w:val="00A0050F"/>
    <w:rsid w:val="00A03A72"/>
    <w:rsid w:val="00A1226E"/>
    <w:rsid w:val="00A12C1B"/>
    <w:rsid w:val="00A165CC"/>
    <w:rsid w:val="00A33C17"/>
    <w:rsid w:val="00A349A7"/>
    <w:rsid w:val="00A45C09"/>
    <w:rsid w:val="00A6121C"/>
    <w:rsid w:val="00A6211D"/>
    <w:rsid w:val="00A72F2E"/>
    <w:rsid w:val="00A734E8"/>
    <w:rsid w:val="00A75FC3"/>
    <w:rsid w:val="00A90050"/>
    <w:rsid w:val="00AC247F"/>
    <w:rsid w:val="00AC3754"/>
    <w:rsid w:val="00AC3F7E"/>
    <w:rsid w:val="00AC651D"/>
    <w:rsid w:val="00AD77F8"/>
    <w:rsid w:val="00AE0F4B"/>
    <w:rsid w:val="00AE49E0"/>
    <w:rsid w:val="00B02692"/>
    <w:rsid w:val="00B073FF"/>
    <w:rsid w:val="00B1153D"/>
    <w:rsid w:val="00B1628F"/>
    <w:rsid w:val="00B17FE3"/>
    <w:rsid w:val="00B263C4"/>
    <w:rsid w:val="00B2740D"/>
    <w:rsid w:val="00B42E24"/>
    <w:rsid w:val="00B52BCC"/>
    <w:rsid w:val="00B762D5"/>
    <w:rsid w:val="00B808CE"/>
    <w:rsid w:val="00B81C16"/>
    <w:rsid w:val="00B86236"/>
    <w:rsid w:val="00BB21D9"/>
    <w:rsid w:val="00BC1D68"/>
    <w:rsid w:val="00BC2540"/>
    <w:rsid w:val="00BC55D0"/>
    <w:rsid w:val="00BD7615"/>
    <w:rsid w:val="00BE59FE"/>
    <w:rsid w:val="00BF10E4"/>
    <w:rsid w:val="00C041FB"/>
    <w:rsid w:val="00C106BE"/>
    <w:rsid w:val="00C15EB7"/>
    <w:rsid w:val="00C20EB6"/>
    <w:rsid w:val="00C303A2"/>
    <w:rsid w:val="00C42628"/>
    <w:rsid w:val="00C44966"/>
    <w:rsid w:val="00C47342"/>
    <w:rsid w:val="00C53865"/>
    <w:rsid w:val="00C55637"/>
    <w:rsid w:val="00C56096"/>
    <w:rsid w:val="00C56E0B"/>
    <w:rsid w:val="00C8527B"/>
    <w:rsid w:val="00C910EF"/>
    <w:rsid w:val="00CA5E8E"/>
    <w:rsid w:val="00CB2B92"/>
    <w:rsid w:val="00CB45C7"/>
    <w:rsid w:val="00CD37BA"/>
    <w:rsid w:val="00CE463A"/>
    <w:rsid w:val="00CF0E6F"/>
    <w:rsid w:val="00CF2446"/>
    <w:rsid w:val="00D22FE9"/>
    <w:rsid w:val="00D2466E"/>
    <w:rsid w:val="00D26B5E"/>
    <w:rsid w:val="00D27340"/>
    <w:rsid w:val="00D30A73"/>
    <w:rsid w:val="00D346A0"/>
    <w:rsid w:val="00D44059"/>
    <w:rsid w:val="00D62D1C"/>
    <w:rsid w:val="00D651D3"/>
    <w:rsid w:val="00D74900"/>
    <w:rsid w:val="00DA7F31"/>
    <w:rsid w:val="00DB12A0"/>
    <w:rsid w:val="00DB720A"/>
    <w:rsid w:val="00DC0199"/>
    <w:rsid w:val="00DC331C"/>
    <w:rsid w:val="00DD144D"/>
    <w:rsid w:val="00DD6474"/>
    <w:rsid w:val="00DE23EF"/>
    <w:rsid w:val="00DE3BF5"/>
    <w:rsid w:val="00DF0646"/>
    <w:rsid w:val="00DF2CFE"/>
    <w:rsid w:val="00DF6567"/>
    <w:rsid w:val="00DF75A4"/>
    <w:rsid w:val="00E0369E"/>
    <w:rsid w:val="00E16749"/>
    <w:rsid w:val="00E21C61"/>
    <w:rsid w:val="00E32F44"/>
    <w:rsid w:val="00E3627F"/>
    <w:rsid w:val="00E43153"/>
    <w:rsid w:val="00E444DB"/>
    <w:rsid w:val="00E673D8"/>
    <w:rsid w:val="00E739BF"/>
    <w:rsid w:val="00E74D29"/>
    <w:rsid w:val="00E755B2"/>
    <w:rsid w:val="00E858E4"/>
    <w:rsid w:val="00EA130B"/>
    <w:rsid w:val="00EA5D04"/>
    <w:rsid w:val="00EA6CDE"/>
    <w:rsid w:val="00ED17DF"/>
    <w:rsid w:val="00EE749F"/>
    <w:rsid w:val="00EF0431"/>
    <w:rsid w:val="00EF4DA3"/>
    <w:rsid w:val="00EF77FA"/>
    <w:rsid w:val="00F01BCD"/>
    <w:rsid w:val="00F03B77"/>
    <w:rsid w:val="00F12FD5"/>
    <w:rsid w:val="00F15460"/>
    <w:rsid w:val="00F225E4"/>
    <w:rsid w:val="00F22FEC"/>
    <w:rsid w:val="00F31089"/>
    <w:rsid w:val="00F37E77"/>
    <w:rsid w:val="00F42B45"/>
    <w:rsid w:val="00F509ED"/>
    <w:rsid w:val="00F57F44"/>
    <w:rsid w:val="00F61E05"/>
    <w:rsid w:val="00F70901"/>
    <w:rsid w:val="00F802FB"/>
    <w:rsid w:val="00F909C9"/>
    <w:rsid w:val="00F909F9"/>
    <w:rsid w:val="00F91F91"/>
    <w:rsid w:val="00F94734"/>
    <w:rsid w:val="00FA0A73"/>
    <w:rsid w:val="00FA7DD9"/>
    <w:rsid w:val="00FC2E89"/>
    <w:rsid w:val="00FC43E2"/>
    <w:rsid w:val="00FE1039"/>
    <w:rsid w:val="00FE1A22"/>
    <w:rsid w:val="00FE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7FC1CC"/>
  <w15:docId w15:val="{E9ED2E98-1999-4503-AD6C-6B58330B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1538C"/>
    <w:rPr>
      <w:rFonts w:cstheme="minorBidi"/>
    </w:rPr>
  </w:style>
  <w:style w:type="paragraph" w:styleId="Cmsor1">
    <w:name w:val="heading 1"/>
    <w:basedOn w:val="Norml"/>
    <w:next w:val="Norml"/>
    <w:link w:val="Cmsor1Char"/>
    <w:uiPriority w:val="9"/>
    <w:qFormat/>
    <w:rsid w:val="00DB72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26B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26B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Jegyzetszveg">
    <w:name w:val="annotation text"/>
    <w:basedOn w:val="Norml"/>
    <w:link w:val="JegyzetszvegChar"/>
    <w:uiPriority w:val="99"/>
    <w:rsid w:val="00FE1A22"/>
    <w:rPr>
      <w:rFonts w:eastAsia="Calibri"/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E1A22"/>
    <w:rPr>
      <w:rFonts w:ascii="Times New Roman" w:eastAsia="Calibri" w:hAnsi="Times New Roman"/>
      <w:sz w:val="20"/>
    </w:rPr>
  </w:style>
  <w:style w:type="paragraph" w:styleId="lfej">
    <w:name w:val="header"/>
    <w:basedOn w:val="Norml"/>
    <w:link w:val="lfej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02F50"/>
    <w:rPr>
      <w:rFonts w:cstheme="minorBidi"/>
    </w:rPr>
  </w:style>
  <w:style w:type="paragraph" w:styleId="llb">
    <w:name w:val="footer"/>
    <w:basedOn w:val="Norml"/>
    <w:link w:val="llb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02F50"/>
    <w:rPr>
      <w:rFonts w:cstheme="minorBidi"/>
    </w:rPr>
  </w:style>
  <w:style w:type="paragraph" w:customStyle="1" w:styleId="szdszveg">
    <w:name w:val="szd_szöveg"/>
    <w:basedOn w:val="Norml"/>
    <w:qFormat/>
    <w:rsid w:val="003156EC"/>
    <w:pPr>
      <w:spacing w:line="360" w:lineRule="auto"/>
      <w:ind w:firstLine="397"/>
      <w:jc w:val="both"/>
    </w:pPr>
  </w:style>
  <w:style w:type="paragraph" w:customStyle="1" w:styleId="szdcmsor1">
    <w:name w:val="szd_címsor1"/>
    <w:basedOn w:val="Norml"/>
    <w:next w:val="szdszveg"/>
    <w:qFormat/>
    <w:rsid w:val="008E2628"/>
    <w:pPr>
      <w:keepNext/>
      <w:pageBreakBefore/>
      <w:numPr>
        <w:numId w:val="3"/>
      </w:numPr>
      <w:spacing w:before="360" w:after="120" w:line="360" w:lineRule="auto"/>
    </w:pPr>
    <w:rPr>
      <w:rFonts w:cstheme="minorHAnsi"/>
      <w:b/>
      <w:sz w:val="28"/>
    </w:rPr>
  </w:style>
  <w:style w:type="paragraph" w:customStyle="1" w:styleId="szdcmsorszmozatlan">
    <w:name w:val="szd_címsor_számozatlan"/>
    <w:basedOn w:val="Norml"/>
    <w:next w:val="szdszveg"/>
    <w:qFormat/>
    <w:rsid w:val="00597E28"/>
    <w:pPr>
      <w:pageBreakBefore/>
      <w:spacing w:before="360" w:after="120"/>
      <w:outlineLvl w:val="0"/>
    </w:pPr>
    <w:rPr>
      <w:b/>
      <w:sz w:val="28"/>
    </w:rPr>
  </w:style>
  <w:style w:type="paragraph" w:customStyle="1" w:styleId="szdfelsorolsbet">
    <w:name w:val="szd_felsorolás_betű"/>
    <w:basedOn w:val="Norml"/>
    <w:qFormat/>
    <w:rsid w:val="00C041FB"/>
    <w:pPr>
      <w:spacing w:line="360" w:lineRule="auto"/>
    </w:pPr>
  </w:style>
  <w:style w:type="paragraph" w:customStyle="1" w:styleId="szdszakirodalom">
    <w:name w:val="szd_szakirodalom"/>
    <w:basedOn w:val="Norml"/>
    <w:qFormat/>
    <w:rsid w:val="00C55637"/>
    <w:pPr>
      <w:numPr>
        <w:numId w:val="13"/>
      </w:numPr>
      <w:spacing w:after="120"/>
    </w:pPr>
  </w:style>
  <w:style w:type="paragraph" w:customStyle="1" w:styleId="szdcmsor2">
    <w:name w:val="szd_címsor2"/>
    <w:basedOn w:val="Norml"/>
    <w:next w:val="szdszveg"/>
    <w:qFormat/>
    <w:rsid w:val="00597E28"/>
    <w:pPr>
      <w:keepNext/>
      <w:numPr>
        <w:ilvl w:val="1"/>
        <w:numId w:val="3"/>
      </w:numPr>
      <w:spacing w:before="240" w:line="360" w:lineRule="auto"/>
      <w:ind w:left="737" w:hanging="567"/>
      <w:outlineLvl w:val="1"/>
    </w:pPr>
    <w:rPr>
      <w:b/>
      <w:sz w:val="26"/>
    </w:rPr>
  </w:style>
  <w:style w:type="paragraph" w:customStyle="1" w:styleId="szdbra">
    <w:name w:val="szd_ábra"/>
    <w:basedOn w:val="szdszveg"/>
    <w:next w:val="szdbracm"/>
    <w:qFormat/>
    <w:rsid w:val="003156EC"/>
    <w:pPr>
      <w:spacing w:before="120"/>
      <w:ind w:firstLine="57"/>
      <w:jc w:val="center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494EA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94EA7"/>
    <w:rPr>
      <w:rFonts w:ascii="Tahoma" w:hAnsi="Tahoma" w:cs="Tahoma"/>
      <w:sz w:val="16"/>
      <w:szCs w:val="16"/>
    </w:rPr>
  </w:style>
  <w:style w:type="paragraph" w:customStyle="1" w:styleId="szdbracm">
    <w:name w:val="szd_ábracím"/>
    <w:basedOn w:val="szdbra"/>
    <w:next w:val="szdszveg"/>
    <w:qFormat/>
    <w:rsid w:val="00EE749F"/>
    <w:pPr>
      <w:spacing w:before="0" w:after="120"/>
    </w:pPr>
    <w:rPr>
      <w:b/>
      <w:i/>
    </w:rPr>
  </w:style>
  <w:style w:type="paragraph" w:customStyle="1" w:styleId="szdcmsor3">
    <w:name w:val="szd_címsor3"/>
    <w:basedOn w:val="szdszveg"/>
    <w:next w:val="szdszveg"/>
    <w:qFormat/>
    <w:rsid w:val="00597E28"/>
    <w:pPr>
      <w:keepNext/>
      <w:numPr>
        <w:ilvl w:val="2"/>
        <w:numId w:val="3"/>
      </w:numPr>
      <w:spacing w:before="120"/>
      <w:ind w:left="1020" w:hanging="680"/>
      <w:outlineLvl w:val="2"/>
    </w:pPr>
    <w:rPr>
      <w:b/>
      <w:i/>
    </w:rPr>
  </w:style>
  <w:style w:type="paragraph" w:customStyle="1" w:styleId="szdtblzatcm">
    <w:name w:val="szd_táblázatcím"/>
    <w:basedOn w:val="szdszveg"/>
    <w:next w:val="szdtblzat"/>
    <w:qFormat/>
    <w:rsid w:val="00EE749F"/>
    <w:pPr>
      <w:spacing w:before="240"/>
      <w:ind w:firstLine="0"/>
      <w:jc w:val="right"/>
    </w:pPr>
    <w:rPr>
      <w:b/>
      <w:i/>
    </w:rPr>
  </w:style>
  <w:style w:type="paragraph" w:customStyle="1" w:styleId="szdtblzat">
    <w:name w:val="szd_táblázat"/>
    <w:basedOn w:val="szdtblzatcm"/>
    <w:next w:val="szdszveg"/>
    <w:qFormat/>
    <w:rsid w:val="00C8527B"/>
    <w:pPr>
      <w:spacing w:before="0" w:line="240" w:lineRule="auto"/>
      <w:jc w:val="left"/>
    </w:pPr>
    <w:rPr>
      <w:i w:val="0"/>
    </w:rPr>
  </w:style>
  <w:style w:type="table" w:styleId="Rcsostblzat">
    <w:name w:val="Table Grid"/>
    <w:basedOn w:val="Normltblzat"/>
    <w:uiPriority w:val="59"/>
    <w:rsid w:val="00C85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zdtblzatfej">
    <w:name w:val="szd_táblázatfej"/>
    <w:basedOn w:val="szdtblzat"/>
    <w:qFormat/>
    <w:rsid w:val="00C8527B"/>
    <w:pPr>
      <w:spacing w:before="40" w:after="40"/>
      <w:jc w:val="center"/>
    </w:pPr>
    <w:rPr>
      <w:rFonts w:cstheme="minorHAnsi"/>
      <w:b w:val="0"/>
      <w:sz w:val="22"/>
    </w:rPr>
  </w:style>
  <w:style w:type="paragraph" w:customStyle="1" w:styleId="szdtblzattrzs">
    <w:name w:val="szd_táblázattörzs"/>
    <w:basedOn w:val="szdtblzat"/>
    <w:qFormat/>
    <w:rsid w:val="00EE749F"/>
    <w:pPr>
      <w:spacing w:before="60" w:after="40"/>
    </w:pPr>
    <w:rPr>
      <w:rFonts w:cstheme="minorHAnsi"/>
      <w:b w:val="0"/>
      <w:i/>
      <w:sz w:val="22"/>
    </w:rPr>
  </w:style>
  <w:style w:type="character" w:styleId="Finomkiemels">
    <w:name w:val="Subtle Emphasis"/>
    <w:basedOn w:val="Bekezdsalapbettpusa"/>
    <w:uiPriority w:val="19"/>
    <w:qFormat/>
    <w:rsid w:val="00681B86"/>
    <w:rPr>
      <w:i/>
      <w:iCs/>
      <w:color w:val="808080" w:themeColor="text1" w:themeTint="7F"/>
    </w:rPr>
  </w:style>
  <w:style w:type="paragraph" w:customStyle="1" w:styleId="szdsszefggs">
    <w:name w:val="szd_összefüggés"/>
    <w:basedOn w:val="szdszveg"/>
    <w:next w:val="szdszveg"/>
    <w:qFormat/>
    <w:rsid w:val="005148DB"/>
    <w:pPr>
      <w:tabs>
        <w:tab w:val="center" w:pos="4394"/>
        <w:tab w:val="right" w:pos="8789"/>
      </w:tabs>
      <w:ind w:firstLine="0"/>
      <w:jc w:val="left"/>
    </w:pPr>
  </w:style>
  <w:style w:type="character" w:styleId="Helyrzszveg">
    <w:name w:val="Placeholder Text"/>
    <w:basedOn w:val="Bekezdsalapbettpusa"/>
    <w:uiPriority w:val="99"/>
    <w:semiHidden/>
    <w:rsid w:val="005148DB"/>
    <w:rPr>
      <w:color w:val="808080"/>
    </w:rPr>
  </w:style>
  <w:style w:type="paragraph" w:customStyle="1" w:styleId="szdfelsorols">
    <w:name w:val="szd_felsorolás"/>
    <w:basedOn w:val="szdszveg"/>
    <w:qFormat/>
    <w:rsid w:val="00A1226E"/>
    <w:pPr>
      <w:numPr>
        <w:numId w:val="5"/>
      </w:numPr>
      <w:ind w:hanging="357"/>
      <w:jc w:val="left"/>
    </w:pPr>
  </w:style>
  <w:style w:type="paragraph" w:customStyle="1" w:styleId="szdfelsorolsszm">
    <w:name w:val="szd_felsorolás_szám"/>
    <w:basedOn w:val="szdfelsorolsbet"/>
    <w:qFormat/>
    <w:rsid w:val="00B86236"/>
    <w:pPr>
      <w:numPr>
        <w:numId w:val="7"/>
      </w:numPr>
    </w:pPr>
  </w:style>
  <w:style w:type="character" w:customStyle="1" w:styleId="Cmsor1Char">
    <w:name w:val="Címsor 1 Char"/>
    <w:basedOn w:val="Bekezdsalapbettpusa"/>
    <w:link w:val="Cmsor1"/>
    <w:uiPriority w:val="9"/>
    <w:rsid w:val="00DB72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DB720A"/>
    <w:pPr>
      <w:spacing w:line="276" w:lineRule="auto"/>
      <w:outlineLvl w:val="9"/>
    </w:pPr>
  </w:style>
  <w:style w:type="paragraph" w:styleId="TJ2">
    <w:name w:val="toc 2"/>
    <w:basedOn w:val="Norml"/>
    <w:next w:val="Norml"/>
    <w:autoRedefine/>
    <w:uiPriority w:val="39"/>
    <w:unhideWhenUsed/>
    <w:qFormat/>
    <w:rsid w:val="00DB720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qFormat/>
    <w:rsid w:val="00DB720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qFormat/>
    <w:rsid w:val="00DB720A"/>
    <w:pPr>
      <w:ind w:left="480"/>
    </w:pPr>
    <w:rPr>
      <w:rFonts w:asciiTheme="minorHAnsi" w:hAnsiTheme="minorHAnsi"/>
      <w:i/>
      <w:iCs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D26B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26B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J4">
    <w:name w:val="toc 4"/>
    <w:basedOn w:val="Norml"/>
    <w:next w:val="Norml"/>
    <w:autoRedefine/>
    <w:uiPriority w:val="39"/>
    <w:unhideWhenUsed/>
    <w:rsid w:val="00D26B5E"/>
    <w:pPr>
      <w:ind w:left="720"/>
    </w:pPr>
    <w:rPr>
      <w:rFonts w:asciiTheme="minorHAnsi" w:hAnsi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D26B5E"/>
    <w:pPr>
      <w:ind w:left="960"/>
    </w:pPr>
    <w:rPr>
      <w:rFonts w:asciiTheme="minorHAnsi" w:hAnsi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D26B5E"/>
    <w:pPr>
      <w:ind w:left="1200"/>
    </w:pPr>
    <w:rPr>
      <w:rFonts w:asciiTheme="minorHAnsi" w:hAnsi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D26B5E"/>
    <w:pPr>
      <w:ind w:left="1440"/>
    </w:pPr>
    <w:rPr>
      <w:rFonts w:asciiTheme="minorHAnsi" w:hAnsi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D26B5E"/>
    <w:pPr>
      <w:ind w:left="1680"/>
    </w:pPr>
    <w:rPr>
      <w:rFonts w:asciiTheme="minorHAnsi" w:hAnsi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D26B5E"/>
    <w:pPr>
      <w:ind w:left="1920"/>
    </w:pPr>
    <w:rPr>
      <w:rFonts w:asciiTheme="minorHAnsi" w:hAnsiTheme="minorHAns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D26B5E"/>
    <w:rPr>
      <w:color w:val="0000FF" w:themeColor="hyperlink"/>
      <w:u w:val="single"/>
    </w:rPr>
  </w:style>
  <w:style w:type="paragraph" w:customStyle="1" w:styleId="szdcmsortartalomjegyzk">
    <w:name w:val="szd_címsor_tartalomjegyzék"/>
    <w:basedOn w:val="szdcmsorszmozatlan"/>
    <w:next w:val="szdszveg"/>
    <w:qFormat/>
    <w:rsid w:val="00680CD7"/>
    <w:pPr>
      <w:spacing w:after="600"/>
    </w:pPr>
  </w:style>
  <w:style w:type="character" w:styleId="Jegyzethivatkozs">
    <w:name w:val="annotation reference"/>
    <w:basedOn w:val="Bekezdsalapbettpusa"/>
    <w:uiPriority w:val="99"/>
    <w:semiHidden/>
    <w:unhideWhenUsed/>
    <w:rsid w:val="00C15EB7"/>
    <w:rPr>
      <w:sz w:val="16"/>
      <w:szCs w:val="16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9B4476"/>
    <w:rPr>
      <w:rFonts w:eastAsiaTheme="minorHAnsi"/>
      <w:b/>
      <w:bCs/>
      <w:szCs w:val="20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9B4476"/>
    <w:rPr>
      <w:rFonts w:ascii="Times New Roman" w:eastAsia="Calibri" w:hAnsi="Times New Roman" w:cstheme="minorBidi"/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8B1AB2"/>
  </w:style>
  <w:style w:type="character" w:styleId="Mrltotthiperhivatkozs">
    <w:name w:val="FollowedHyperlink"/>
    <w:basedOn w:val="Bekezdsalapbettpusa"/>
    <w:uiPriority w:val="99"/>
    <w:semiHidden/>
    <w:unhideWhenUsed/>
    <w:rsid w:val="00BC55D0"/>
    <w:rPr>
      <w:color w:val="800080" w:themeColor="followedHyperlink"/>
      <w:u w:val="single"/>
    </w:rPr>
  </w:style>
  <w:style w:type="paragraph" w:customStyle="1" w:styleId="szdforrskd">
    <w:name w:val="szd_forráskód"/>
    <w:basedOn w:val="szdszveg"/>
    <w:qFormat/>
    <w:rsid w:val="009361C4"/>
    <w:pPr>
      <w:tabs>
        <w:tab w:val="left" w:pos="680"/>
        <w:tab w:val="left" w:pos="964"/>
        <w:tab w:val="left" w:pos="1247"/>
        <w:tab w:val="left" w:pos="1531"/>
        <w:tab w:val="left" w:pos="1814"/>
        <w:tab w:val="left" w:pos="2098"/>
      </w:tabs>
      <w:spacing w:line="240" w:lineRule="auto"/>
      <w:contextualSpacing/>
    </w:pPr>
    <w:rPr>
      <w:noProof/>
    </w:rPr>
  </w:style>
  <w:style w:type="paragraph" w:styleId="NormlWeb">
    <w:name w:val="Normal (Web)"/>
    <w:basedOn w:val="Norml"/>
    <w:rsid w:val="005060DA"/>
    <w:rPr>
      <w:rFonts w:eastAsia="Times New Roman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0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PetrikTibi/JAVA-alkalmazasok-EA-PT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://www.mnb.hu/arfolyamok.asmx?wsdl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szakdolgozat_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4E91B6039446843A11EE1171D1AAF07" ma:contentTypeVersion="14" ma:contentTypeDescription="Új dokumentum létrehozása." ma:contentTypeScope="" ma:versionID="d0ccb6e40eb2aae0ba82ef2830d3e4aa">
  <xsd:schema xmlns:xsd="http://www.w3.org/2001/XMLSchema" xmlns:xs="http://www.w3.org/2001/XMLSchema" xmlns:p="http://schemas.microsoft.com/office/2006/metadata/properties" xmlns:ns3="91df96f9-7c7a-4c31-9a3b-5fabe5ca6310" xmlns:ns4="1f802792-1a7e-4293-bd20-a43464dc15f5" targetNamespace="http://schemas.microsoft.com/office/2006/metadata/properties" ma:root="true" ma:fieldsID="20d336e911b8bd9cdc5731b9d1395a40" ns3:_="" ns4:_="">
    <xsd:import namespace="91df96f9-7c7a-4c31-9a3b-5fabe5ca6310"/>
    <xsd:import namespace="1f802792-1a7e-4293-bd20-a43464dc15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f96f9-7c7a-4c31-9a3b-5fabe5ca6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02792-1a7e-4293-bd20-a43464dc15f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ED3CC5-5E15-40A9-862D-ADFD8D0223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df96f9-7c7a-4c31-9a3b-5fabe5ca6310"/>
    <ds:schemaRef ds:uri="1f802792-1a7e-4293-bd20-a43464dc1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83A4DA-6341-4BD9-9874-7DE73384CA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E71289-DAEF-4A0E-B053-BE7D53D61C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F7B1811-4BE6-4258-8B6E-C7ECB2148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szakdolgozat_sablon.dotx</Template>
  <TotalTime>46</TotalTime>
  <Pages>11</Pages>
  <Words>601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Windows-felhasználó</dc:creator>
  <cp:lastModifiedBy>Petrik Tibor</cp:lastModifiedBy>
  <cp:revision>3</cp:revision>
  <dcterms:created xsi:type="dcterms:W3CDTF">2025-11-21T21:54:00Z</dcterms:created>
  <dcterms:modified xsi:type="dcterms:W3CDTF">2025-11-21T22:38:00Z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0x010100D4E91B6039446843A11EE1171D1AAF07</vt:lpwstr>
  </property>
</Properties>
</file>